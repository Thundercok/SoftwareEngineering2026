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49C5" w:rsidRPr="006549C5" w:rsidRDefault="006549C5" w:rsidP="006549C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1. Introduction</w:t>
      </w:r>
    </w:p>
    <w:p w:rsidR="006549C5" w:rsidRPr="006549C5" w:rsidRDefault="006549C5" w:rsidP="006549C5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The purpose of this laboratory work was to understand and implement a </w:t>
      </w: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Database First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approach using the </w:t>
      </w: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ASP.NET MVC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framework. The exercises focus on connecting a web application to a SQL Server database, performing scaffolding to generate models and controllers, and managing data through a web interface (CRUD operations).</w:t>
      </w:r>
    </w:p>
    <w:p w:rsidR="006549C5" w:rsidRPr="006549C5" w:rsidRDefault="005D5AD8" w:rsidP="006549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</w:r>
      <w:r>
        <w:pict>
          <v:rect id="Horizontal Line 5" o:spid="_x0000_s2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549C5" w:rsidRPr="006549C5" w:rsidRDefault="006549C5" w:rsidP="006549C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Exercises</w:t>
      </w:r>
    </w:p>
    <w:p w:rsidR="006549C5" w:rsidRPr="006549C5" w:rsidRDefault="006549C5" w:rsidP="006549C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Exercise 1: Setting Up the Environment &amp; GitHub</w:t>
      </w:r>
    </w:p>
    <w:p w:rsidR="006549C5" w:rsidRPr="006549C5" w:rsidRDefault="006549C5" w:rsidP="006549C5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Description: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Initialized the project environment on macOS using JetBrains Rider and set up a GitHub repository for version control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instead of Visual Studio and SMSS</w:t>
      </w:r>
    </w:p>
    <w:p w:rsidR="006549C5" w:rsidRPr="006549C5" w:rsidRDefault="006549C5" w:rsidP="006549C5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What I Learned: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How to manage .NET global tools and configure a cross-platform development environment using Docker for SQL Server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6549C5" w:rsidRPr="006549C5" w:rsidRDefault="006549C5" w:rsidP="006549C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Exercise 2: School Management Web App</w:t>
      </w:r>
    </w:p>
    <w:p w:rsidR="006549C5" w:rsidRPr="006549C5" w:rsidRDefault="006549C5" w:rsidP="006549C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Description: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Developed a functional student management system.</w:t>
      </w:r>
    </w:p>
    <w:p w:rsidR="006549C5" w:rsidRPr="006549C5" w:rsidRDefault="006549C5" w:rsidP="006549C5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 1: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Created StudentsDB and tblStudents in a SQL Server Docker container.</w:t>
      </w:r>
    </w:p>
    <w:p w:rsidR="006549C5" w:rsidRPr="006549C5" w:rsidRDefault="006549C5" w:rsidP="006549C5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 2: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Scaffolded the database into the project to create StudentsDbContext and tblStudents models.</w:t>
      </w:r>
    </w:p>
    <w:p w:rsidR="006549C5" w:rsidRPr="006549C5" w:rsidRDefault="006549C5" w:rsidP="006549C5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 3: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Generated the StudentsController and CRUD views (Index, Create, Edit, Delete).</w:t>
      </w:r>
    </w:p>
    <w:p w:rsidR="006549C5" w:rsidRPr="006549C5" w:rsidRDefault="006549C5" w:rsidP="006549C5">
      <w:pPr>
        <w:numPr>
          <w:ilvl w:val="1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 4: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Customized the UI using Bootstrap for a professional look.</w:t>
      </w:r>
    </w:p>
    <w:p w:rsidR="006549C5" w:rsidRPr="006549C5" w:rsidRDefault="006549C5" w:rsidP="006549C5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What I Learned: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The importance of C# case sensitivity, the MVC request lifecycle, and how Entity Framework maps database tables to C# classes.</w:t>
      </w:r>
    </w:p>
    <w:p w:rsidR="006549C5" w:rsidRPr="006549C5" w:rsidRDefault="005D5AD8" w:rsidP="006549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</w:r>
      <w:r>
        <w:pict>
          <v:rect id="Horizontal Line 6" o:spid="_x0000_s2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549C5" w:rsidRPr="006549C5" w:rsidRDefault="006549C5" w:rsidP="006549C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3. Implementation Steps &amp; Screenshots</w:t>
      </w:r>
    </w:p>
    <w:p w:rsidR="006549C5" w:rsidRPr="006549C5" w:rsidRDefault="006549C5" w:rsidP="006549C5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Note: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Please insert your specific screenshots in the numbered sections below.</w:t>
      </w:r>
    </w:p>
    <w:p w:rsidR="006549C5" w:rsidRPr="006549C5" w:rsidRDefault="006549C5" w:rsidP="006549C5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 1: Database Creation</w:t>
      </w:r>
    </w:p>
    <w:p w:rsidR="006549C5" w:rsidRPr="006549C5" w:rsidRDefault="006549C5" w:rsidP="006549C5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Created the database schema and inserted seed data via SQL.</w:t>
      </w:r>
    </w:p>
    <w:p w:rsidR="006549C5" w:rsidRPr="006549C5" w:rsidRDefault="006549C5" w:rsidP="006549C5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Screenshot 1: SQL script execution in terminal/Azure Data Studio.</w:t>
      </w:r>
    </w:p>
    <w:p w:rsidR="006549C5" w:rsidRPr="006549C5" w:rsidRDefault="006549C5" w:rsidP="006549C5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 2: Scaffolding the Model</w:t>
      </w:r>
    </w:p>
    <w:p w:rsidR="006549C5" w:rsidRPr="006549C5" w:rsidRDefault="006549C5" w:rsidP="006549C5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Used dotnet-ef tools to reverse engineer the database.</w:t>
      </w:r>
    </w:p>
    <w:p w:rsidR="006549C5" w:rsidRPr="006549C5" w:rsidRDefault="006549C5" w:rsidP="006549C5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Screenshot 2: Successful execution of the dotnet ef dbcontext scaffold command.</w:t>
      </w:r>
    </w:p>
    <w:p w:rsidR="006549C5" w:rsidRPr="006549C5" w:rsidRDefault="006549C5" w:rsidP="006549C5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 3: Controller and View Generation</w:t>
      </w:r>
    </w:p>
    <w:p w:rsidR="006549C5" w:rsidRPr="006549C5" w:rsidRDefault="006549C5" w:rsidP="006549C5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Used aspnet-codegenerator to build the logic and pages.</w:t>
      </w:r>
    </w:p>
    <w:p w:rsidR="006549C5" w:rsidRPr="006549C5" w:rsidRDefault="006549C5" w:rsidP="006549C5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Screenshot 3: Terminal output showing "Added Controller" and "Added View".</w:t>
      </w:r>
    </w:p>
    <w:p w:rsidR="006549C5" w:rsidRPr="006549C5" w:rsidRDefault="006549C5" w:rsidP="006549C5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 4: Fixing Syntax &amp; Case Sensitivity</w:t>
      </w:r>
    </w:p>
    <w:p w:rsidR="006549C5" w:rsidRPr="006549C5" w:rsidRDefault="006549C5" w:rsidP="006549C5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Resolved build errors (CS1061) regarding property naming mismatches (e.g., TblStudents vs tblStudents).</w:t>
      </w:r>
    </w:p>
    <w:p w:rsidR="006549C5" w:rsidRPr="006549C5" w:rsidRDefault="006549C5" w:rsidP="006549C5">
      <w:pPr>
        <w:numPr>
          <w:ilvl w:val="0"/>
          <w:numId w:val="14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Screenshot 4: Corrected C# code in StudentsController.cs with no red underlines.</w:t>
      </w:r>
    </w:p>
    <w:p w:rsidR="006549C5" w:rsidRPr="006549C5" w:rsidRDefault="006549C5" w:rsidP="006549C5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Step 5: Final Build and Project Execution</w:t>
      </w:r>
    </w:p>
    <w:p w:rsidR="006549C5" w:rsidRPr="006549C5" w:rsidRDefault="006549C5" w:rsidP="006549C5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The final application build and the home screen dashboard.</w:t>
      </w:r>
    </w:p>
    <w:p w:rsidR="006549C5" w:rsidRPr="006549C5" w:rsidRDefault="006549C5" w:rsidP="006549C5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Output (F5):</w:t>
      </w:r>
    </w:p>
    <w:p w:rsidR="006549C5" w:rsidRPr="006549C5" w:rsidRDefault="006549C5" w:rsidP="006549C5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Screenshot 5: The Home/Index page with the "View Student List" button.</w:t>
      </w:r>
    </w:p>
    <w:p w:rsidR="006549C5" w:rsidRPr="006549C5" w:rsidRDefault="006549C5" w:rsidP="006549C5">
      <w:pPr>
        <w:numPr>
          <w:ilvl w:val="0"/>
          <w:numId w:val="15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Screenshot 6: The Students/Index page showing "Trung Pham" and "Michael Pham".</w:t>
      </w:r>
    </w:p>
    <w:p w:rsidR="006549C5" w:rsidRPr="006549C5" w:rsidRDefault="005D5AD8" w:rsidP="006549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</w:r>
      <w:r>
        <w:pict>
          <v:rect id="Horizontal Line 7" o:spid="_x0000_s2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549C5" w:rsidRPr="006549C5" w:rsidRDefault="006549C5" w:rsidP="006549C5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Conclusion</w:t>
      </w:r>
    </w:p>
    <w:p w:rsidR="006549C5" w:rsidRPr="006549C5" w:rsidRDefault="006549C5" w:rsidP="006549C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Overall Learning Experience</w:t>
      </w:r>
    </w:p>
    <w:p w:rsidR="006549C5" w:rsidRPr="006549C5" w:rsidRDefault="006549C5" w:rsidP="006549C5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This lab provided a deep dive into the integration between backend databases and frontend MVC structures. Moving from a theoretical understanding to a working implementation on macOS highlighted the flexibility of .NET Core.</w:t>
      </w:r>
    </w:p>
    <w:p w:rsidR="006549C5" w:rsidRPr="006549C5" w:rsidRDefault="006549C5" w:rsidP="006549C5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Challenges Faced</w:t>
      </w:r>
    </w:p>
    <w:p w:rsidR="006549C5" w:rsidRPr="006549C5" w:rsidRDefault="006549C5" w:rsidP="006549C5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Case Sensitivity: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A major hurdle was the mismatch between SQL naming (lowercase tblStudents) and standard C# scaffolding conventions. This required manual debugging of the StudentsDbContext properties.</w:t>
      </w:r>
    </w:p>
    <w:p w:rsidR="006549C5" w:rsidRPr="006549C5" w:rsidRDefault="006549C5" w:rsidP="006549C5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Environment Configuration: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Running SQL Server on Docker for Mac required specific connection string adjustments (TrustServerCertificate=True) and ensuring the dotnet tools path was correctly set in the Zsh profile.</w:t>
      </w:r>
    </w:p>
    <w:p w:rsidR="006549C5" w:rsidRPr="006549C5" w:rsidRDefault="006549C5" w:rsidP="006549C5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Namespace Resolution: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Encountered issues where the Controller could not "see" the Models, which was resolved by standardizing the project namespace across all files.</w:t>
      </w:r>
    </w:p>
    <w:p w:rsidR="006549C5" w:rsidRPr="006549C5" w:rsidRDefault="005D5AD8" w:rsidP="006549C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</w:r>
      <w:r>
        <w:pict>
          <v:rect id="Horizontal Line 8" o:spid="_x0000_s2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549C5" w:rsidRPr="006549C5" w:rsidRDefault="006549C5" w:rsidP="006549C5">
      <w:pPr>
        <w:spacing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9C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Next Step:</w:t>
      </w:r>
      <w:r w:rsidRPr="006549C5">
        <w:rPr>
          <w:rFonts w:ascii="Times New Roman" w:eastAsia="Times New Roman" w:hAnsi="Times New Roman" w:cs="Times New Roman"/>
          <w:color w:val="000000"/>
          <w:sz w:val="28"/>
          <w:szCs w:val="28"/>
        </w:rPr>
        <w:t> Once you have taken the screenshots of your running app, you are ready to upload this to eLearning! Would you like me to clarify any specific section before you submit?</w:t>
      </w:r>
    </w:p>
    <w:p w:rsidR="006549C5" w:rsidRPr="006549C5" w:rsidRDefault="006549C5" w:rsidP="006549C5">
      <w:pPr>
        <w:rPr>
          <w:rFonts w:ascii="Times New Roman" w:hAnsi="Times New Roman" w:cs="Times New Roman"/>
          <w:sz w:val="28"/>
          <w:szCs w:val="28"/>
        </w:rPr>
      </w:pPr>
    </w:p>
    <w:p w:rsidR="0013016F" w:rsidRPr="006549C5" w:rsidRDefault="0013016F" w:rsidP="006549C5">
      <w:pPr>
        <w:rPr>
          <w:rFonts w:ascii="Times New Roman" w:hAnsi="Times New Roman" w:cs="Times New Roman"/>
          <w:sz w:val="28"/>
          <w:szCs w:val="28"/>
        </w:rPr>
      </w:pPr>
    </w:p>
    <w:sectPr w:rsidR="0013016F" w:rsidRPr="006549C5">
      <w:footerReference w:type="default" r:id="rId7"/>
      <w:headerReference w:type="first" r:id="rId8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5AD8" w:rsidRDefault="005D5AD8">
      <w:r>
        <w:separator/>
      </w:r>
    </w:p>
    <w:p w:rsidR="005D5AD8" w:rsidRDefault="005D5AD8"/>
  </w:endnote>
  <w:endnote w:type="continuationSeparator" w:id="0">
    <w:p w:rsidR="005D5AD8" w:rsidRDefault="005D5AD8">
      <w:r>
        <w:continuationSeparator/>
      </w:r>
    </w:p>
    <w:p w:rsidR="005D5AD8" w:rsidRDefault="005D5AD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016F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5AD8" w:rsidRDefault="005D5AD8">
      <w:r>
        <w:separator/>
      </w:r>
    </w:p>
    <w:p w:rsidR="005D5AD8" w:rsidRDefault="005D5AD8"/>
  </w:footnote>
  <w:footnote w:type="continuationSeparator" w:id="0">
    <w:p w:rsidR="005D5AD8" w:rsidRDefault="005D5AD8">
      <w:r>
        <w:continuationSeparator/>
      </w:r>
    </w:p>
    <w:p w:rsidR="005D5AD8" w:rsidRDefault="005D5AD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7FED" w:rsidRPr="00DD7FED" w:rsidRDefault="00DD7FED" w:rsidP="006549C5">
    <w:pPr>
      <w:pStyle w:val="Heading1"/>
      <w:jc w:val="center"/>
      <w:rPr>
        <w:rFonts w:ascii="Times New Roman" w:hAnsi="Times New Roman" w:cs="Times New Roman"/>
      </w:rPr>
    </w:pPr>
    <w:r w:rsidRPr="006F042F">
      <w:rPr>
        <w:rFonts w:ascii="Times New Roman" w:hAnsi="Times New Roman" w:cs="Times New Roman"/>
        <w:lang w:val="vi-VN"/>
      </w:rPr>
      <w:t xml:space="preserve">Software Engineering – Lab </w:t>
    </w:r>
    <w:r w:rsidR="006549C5">
      <w:rPr>
        <w:rFonts w:ascii="Times New Roman" w:hAnsi="Times New Roman" w:cs="Times New Roman"/>
      </w:rPr>
      <w:t>6</w:t>
    </w:r>
    <w:r w:rsidRPr="006F042F">
      <w:rPr>
        <w:rFonts w:ascii="Times New Roman" w:hAnsi="Times New Roman" w:cs="Times New Roman"/>
        <w:lang w:val="vi-VN"/>
      </w:rPr>
      <w:t xml:space="preserve"> Report</w:t>
    </w:r>
    <w:r w:rsidRPr="006F042F">
      <w:rPr>
        <w:rFonts w:ascii="Times New Roman" w:hAnsi="Times New Roman" w:cs="Times New Roman"/>
        <w:lang w:val="vi-VN"/>
      </w:rPr>
      <w:br/>
      <w:t>Huynh Nhat Huy – 523c0012</w:t>
    </w:r>
    <w:r w:rsidRPr="006F042F">
      <w:rPr>
        <w:rFonts w:ascii="Times New Roman" w:hAnsi="Times New Roman" w:cs="Times New Roman"/>
        <w:lang w:val="vi-VN"/>
      </w:rPr>
      <w:br/>
      <w:t>Software Engineering (2025 – 2026) - TD</w:t>
    </w:r>
    <w:r>
      <w:rPr>
        <w:rFonts w:ascii="Times New Roman" w:hAnsi="Times New Roman" w:cs="Times New Roman"/>
      </w:rPr>
      <w:t>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335C76"/>
    <w:multiLevelType w:val="multilevel"/>
    <w:tmpl w:val="DDAA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B42AF"/>
    <w:multiLevelType w:val="hybridMultilevel"/>
    <w:tmpl w:val="A9163EF6"/>
    <w:lvl w:ilvl="0" w:tplc="32E28D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F4EAD"/>
    <w:multiLevelType w:val="multilevel"/>
    <w:tmpl w:val="20D6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20C79"/>
    <w:multiLevelType w:val="multilevel"/>
    <w:tmpl w:val="721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432C8"/>
    <w:multiLevelType w:val="hybridMultilevel"/>
    <w:tmpl w:val="23F240C8"/>
    <w:lvl w:ilvl="0" w:tplc="4A669CA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1876090"/>
    <w:multiLevelType w:val="multilevel"/>
    <w:tmpl w:val="5F1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B6265"/>
    <w:multiLevelType w:val="multilevel"/>
    <w:tmpl w:val="087A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D02ED"/>
    <w:multiLevelType w:val="hybridMultilevel"/>
    <w:tmpl w:val="9384D9D4"/>
    <w:lvl w:ilvl="0" w:tplc="6B1202B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7F51746"/>
    <w:multiLevelType w:val="multilevel"/>
    <w:tmpl w:val="31B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75F60"/>
    <w:multiLevelType w:val="multilevel"/>
    <w:tmpl w:val="558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C517F0"/>
    <w:multiLevelType w:val="hybridMultilevel"/>
    <w:tmpl w:val="96A4C17C"/>
    <w:lvl w:ilvl="0" w:tplc="7A6602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C161BC3"/>
    <w:multiLevelType w:val="multilevel"/>
    <w:tmpl w:val="98D6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860375">
    <w:abstractNumId w:val="1"/>
  </w:num>
  <w:num w:numId="2" w16cid:durableId="432213880">
    <w:abstractNumId w:val="0"/>
  </w:num>
  <w:num w:numId="3" w16cid:durableId="1851019549">
    <w:abstractNumId w:val="4"/>
  </w:num>
  <w:num w:numId="4" w16cid:durableId="1053962136">
    <w:abstractNumId w:val="13"/>
  </w:num>
  <w:num w:numId="5" w16cid:durableId="27529680">
    <w:abstractNumId w:val="3"/>
  </w:num>
  <w:num w:numId="6" w16cid:durableId="889995165">
    <w:abstractNumId w:val="14"/>
  </w:num>
  <w:num w:numId="7" w16cid:durableId="448815605">
    <w:abstractNumId w:val="10"/>
  </w:num>
  <w:num w:numId="8" w16cid:durableId="1743404620">
    <w:abstractNumId w:val="7"/>
  </w:num>
  <w:num w:numId="9" w16cid:durableId="807473818">
    <w:abstractNumId w:val="8"/>
  </w:num>
  <w:num w:numId="10" w16cid:durableId="1259169146">
    <w:abstractNumId w:val="11"/>
  </w:num>
  <w:num w:numId="11" w16cid:durableId="329673226">
    <w:abstractNumId w:val="9"/>
  </w:num>
  <w:num w:numId="12" w16cid:durableId="1381318789">
    <w:abstractNumId w:val="6"/>
  </w:num>
  <w:num w:numId="13" w16cid:durableId="1415862762">
    <w:abstractNumId w:val="15"/>
  </w:num>
  <w:num w:numId="14" w16cid:durableId="1613705481">
    <w:abstractNumId w:val="5"/>
  </w:num>
  <w:num w:numId="15" w16cid:durableId="548802624">
    <w:abstractNumId w:val="12"/>
  </w:num>
  <w:num w:numId="16" w16cid:durableId="1116800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attachedTemplate r:id="rId1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42F"/>
    <w:rsid w:val="0013016F"/>
    <w:rsid w:val="00133E6B"/>
    <w:rsid w:val="002D04ED"/>
    <w:rsid w:val="004767D6"/>
    <w:rsid w:val="005950A7"/>
    <w:rsid w:val="005D5AD8"/>
    <w:rsid w:val="006402BB"/>
    <w:rsid w:val="006549C5"/>
    <w:rsid w:val="006F042F"/>
    <w:rsid w:val="008A104A"/>
    <w:rsid w:val="0099568B"/>
    <w:rsid w:val="00BD3B4D"/>
    <w:rsid w:val="00DD7FED"/>
    <w:rsid w:val="00EA7BF7"/>
    <w:rsid w:val="00F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,"/>
  <w14:docId w14:val="2D19CAC4"/>
  <w15:chartTrackingRefBased/>
  <w15:docId w15:val="{1554ACE1-EC18-5F43-835B-35557FEE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6F04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hundercock2/Library/Containers/com.microsoft.Word/Data/Library/Application%20Support/Microsoft/Office/16.0/DTS/en-US%7bDD3828DC-4234-474C-B6C1-4B00F9F8A9F3%7d/%7bAD9678E8-4F7F-C949-916A-5DD87324B663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{AD9678E8-4F7F-C949-916A-5DD87324B663}tf10002086.dotx</Template>
  <TotalTime>2</TotalTime>
  <Pages>3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</dc:creator>
  <cp:keywords/>
  <dc:description/>
  <cp:lastModifiedBy>Hai Don</cp:lastModifiedBy>
  <cp:revision>2</cp:revision>
  <dcterms:created xsi:type="dcterms:W3CDTF">2026-03-30T18:18:00Z</dcterms:created>
  <dcterms:modified xsi:type="dcterms:W3CDTF">2026-03-30T18:18:00Z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