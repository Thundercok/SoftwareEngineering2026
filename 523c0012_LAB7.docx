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C2C" w:rsidRPr="003A6C2C" w:rsidRDefault="003A6C2C" w:rsidP="003A6C2C">
      <w:pPr>
        <w:pStyle w:val="Heading3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1. Introduction</w:t>
      </w:r>
    </w:p>
    <w:p w:rsidR="003A6C2C" w:rsidRPr="003A6C2C" w:rsidRDefault="003A6C2C" w:rsidP="003A6C2C">
      <w:pPr>
        <w:pStyle w:val="NormalWeb"/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40"/>
          <w:color w:val="000000"/>
          <w:sz w:val="28"/>
          <w:szCs w:val="28"/>
        </w:rPr>
        <w:t>The purpose of this lab is to practice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b/>
          <w:bCs/>
          <w:color w:val="000000"/>
          <w:sz w:val="28"/>
          <w:szCs w:val="28"/>
        </w:rPr>
        <w:t>Database First approach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color w:val="000000"/>
          <w:sz w:val="28"/>
          <w:szCs w:val="28"/>
        </w:rPr>
        <w:t>using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b/>
          <w:bCs/>
          <w:color w:val="000000"/>
          <w:sz w:val="28"/>
          <w:szCs w:val="28"/>
        </w:rPr>
        <w:t>Entity Framework Core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color w:val="000000"/>
          <w:sz w:val="28"/>
          <w:szCs w:val="28"/>
        </w:rPr>
        <w:t>in ASP.NET Core</w:t>
      </w:r>
      <w:r w:rsidRPr="003A6C2C">
        <w:rPr>
          <w:color w:val="000000"/>
          <w:sz w:val="28"/>
          <w:szCs w:val="28"/>
        </w:rPr>
        <w:t>.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9"/>
          <w:color w:val="000000"/>
          <w:sz w:val="28"/>
          <w:szCs w:val="28"/>
        </w:rPr>
        <w:t>This approach allows for the generation of a data access layer (Models and DbContext) directly from an existing SQL Server database schema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3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2. Exercises Summary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Exercise 1: School Management with Razor Pages</w:t>
      </w:r>
    </w:p>
    <w:p w:rsidR="003A6C2C" w:rsidRPr="003A6C2C" w:rsidRDefault="003A6C2C" w:rsidP="003A6C2C">
      <w:pPr>
        <w:pStyle w:val="NormalWeb"/>
        <w:numPr>
          <w:ilvl w:val="0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8"/>
          <w:rFonts w:eastAsiaTheme="majorEastAsia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8"/>
          <w:rFonts w:eastAsiaTheme="majorEastAsia"/>
          <w:color w:val="000000"/>
          <w:sz w:val="28"/>
          <w:szCs w:val="28"/>
        </w:rPr>
        <w:t>Create a page-focused web application using a comprehensive schema (Students, Courses, Instructors, Enrollments, Departments)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7"/>
          <w:b/>
          <w:bCs/>
          <w:color w:val="000000"/>
          <w:sz w:val="28"/>
          <w:szCs w:val="28"/>
        </w:rPr>
        <w:t>Implementation: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7"/>
          <w:color w:val="000000"/>
          <w:sz w:val="28"/>
          <w:szCs w:val="28"/>
        </w:rPr>
        <w:t>* Created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7"/>
          <w:color w:val="000000"/>
          <w:sz w:val="28"/>
          <w:szCs w:val="28"/>
        </w:rPr>
        <w:t>SchoolDB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7"/>
          <w:color w:val="000000"/>
          <w:sz w:val="28"/>
          <w:szCs w:val="28"/>
        </w:rPr>
        <w:t>database in SSMS and executed scripts for all tables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6"/>
          <w:rFonts w:eastAsiaTheme="minorEastAsia"/>
          <w:color w:val="000000"/>
          <w:sz w:val="28"/>
          <w:szCs w:val="28"/>
        </w:rPr>
        <w:t>Installed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Microsoft.EntityFrameworkCore.SqlServer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and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Tools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packages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5"/>
          <w:color w:val="000000"/>
          <w:sz w:val="28"/>
          <w:szCs w:val="28"/>
        </w:rPr>
        <w:t>Configured the connection string in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5"/>
          <w:color w:val="000000"/>
          <w:sz w:val="28"/>
          <w:szCs w:val="28"/>
        </w:rPr>
        <w:t>appsettings.json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4"/>
          <w:color w:val="000000"/>
          <w:sz w:val="28"/>
          <w:szCs w:val="28"/>
        </w:rPr>
        <w:t>Scaffolding was used to create CRUD Razor Pages for each entity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3"/>
          <w:rFonts w:eastAsiaTheme="majorEastAsia"/>
          <w:b/>
          <w:bCs/>
          <w:color w:val="000000"/>
          <w:sz w:val="28"/>
          <w:szCs w:val="28"/>
        </w:rPr>
        <w:t>Key Learning: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3"/>
          <w:rFonts w:eastAsiaTheme="majorEastAsia"/>
          <w:color w:val="000000"/>
          <w:sz w:val="28"/>
          <w:szCs w:val="28"/>
        </w:rPr>
        <w:t>Learned how Razor Pages use convention-based routing where the URL path maps directly to the file path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Exercise 2: School Management with MVC</w:t>
      </w:r>
    </w:p>
    <w:p w:rsidR="003A6C2C" w:rsidRPr="003A6C2C" w:rsidRDefault="003A6C2C" w:rsidP="003A6C2C">
      <w:pPr>
        <w:pStyle w:val="NormalWeb"/>
        <w:numPr>
          <w:ilvl w:val="0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2"/>
          <w:rFonts w:eastAsiaTheme="majorEastAsia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2"/>
          <w:rFonts w:eastAsiaTheme="majorEastAsia"/>
          <w:color w:val="000000"/>
          <w:sz w:val="28"/>
          <w:szCs w:val="28"/>
        </w:rPr>
        <w:t>Develop the same school management system using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2"/>
          <w:rFonts w:eastAsiaTheme="majorEastAsia"/>
          <w:b/>
          <w:bCs/>
          <w:color w:val="000000"/>
          <w:sz w:val="28"/>
          <w:szCs w:val="28"/>
        </w:rPr>
        <w:t>Model-View-Controller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2"/>
          <w:rFonts w:eastAsiaTheme="majorEastAsia"/>
          <w:color w:val="000000"/>
          <w:sz w:val="28"/>
          <w:szCs w:val="28"/>
        </w:rPr>
        <w:t>pattern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1"/>
          <w:rFonts w:eastAsiaTheme="majorEastAsia"/>
          <w:b/>
          <w:bCs/>
          <w:color w:val="000000"/>
          <w:sz w:val="28"/>
          <w:szCs w:val="28"/>
        </w:rPr>
        <w:t>Implementation: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1"/>
          <w:rFonts w:eastAsiaTheme="majorEastAsia"/>
          <w:color w:val="000000"/>
          <w:sz w:val="28"/>
          <w:szCs w:val="28"/>
        </w:rPr>
        <w:t>* Set up a project using the MVC template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0"/>
          <w:rFonts w:eastAsiaTheme="majorEastAsia"/>
          <w:color w:val="000000"/>
          <w:sz w:val="28"/>
          <w:szCs w:val="28"/>
        </w:rPr>
        <w:t>Configured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0"/>
          <w:rFonts w:eastAsiaTheme="majorEastAsia"/>
          <w:color w:val="000000"/>
          <w:sz w:val="28"/>
          <w:szCs w:val="28"/>
        </w:rPr>
        <w:t>SchoolContext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0"/>
          <w:rFonts w:eastAsiaTheme="majorEastAsia"/>
          <w:color w:val="000000"/>
          <w:sz w:val="28"/>
          <w:szCs w:val="28"/>
        </w:rPr>
        <w:t>and defined the DB connection in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0"/>
          <w:rFonts w:eastAsiaTheme="majorEastAsia"/>
          <w:color w:val="000000"/>
          <w:sz w:val="28"/>
          <w:szCs w:val="28"/>
        </w:rPr>
        <w:t>Program.cs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9"/>
          <w:rFonts w:eastAsiaTheme="majorEastAsia"/>
          <w:color w:val="000000"/>
          <w:sz w:val="28"/>
          <w:szCs w:val="28"/>
        </w:rPr>
        <w:t>Created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9"/>
          <w:rFonts w:eastAsiaTheme="majorEastAsia"/>
          <w:b/>
          <w:bCs/>
          <w:color w:val="000000"/>
          <w:sz w:val="28"/>
          <w:szCs w:val="28"/>
        </w:rPr>
        <w:t>Controllers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9"/>
          <w:rFonts w:eastAsiaTheme="majorEastAsia"/>
          <w:color w:val="000000"/>
          <w:sz w:val="28"/>
          <w:szCs w:val="28"/>
        </w:rPr>
        <w:t>using Entity Framework scaffolding, which automatically generated the associated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9"/>
          <w:rFonts w:eastAsiaTheme="majorEastAsia"/>
          <w:b/>
          <w:bCs/>
          <w:color w:val="000000"/>
          <w:sz w:val="28"/>
          <w:szCs w:val="28"/>
        </w:rPr>
        <w:t>Views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8"/>
          <w:rFonts w:eastAsiaTheme="majorEastAsia"/>
          <w:b/>
          <w:bCs/>
          <w:color w:val="000000"/>
          <w:sz w:val="28"/>
          <w:szCs w:val="28"/>
        </w:rPr>
        <w:t>Key Learning: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8"/>
          <w:rFonts w:eastAsiaTheme="majorEastAsia"/>
          <w:color w:val="000000"/>
          <w:sz w:val="28"/>
          <w:szCs w:val="28"/>
        </w:rPr>
        <w:t>Understood the separation of concerns, where the Controller handles user interactions and updates the Model and View accordingly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lastRenderedPageBreak/>
        <w:t>Exercise 3: GitHub Integration</w:t>
      </w:r>
    </w:p>
    <w:p w:rsidR="003A6C2C" w:rsidRPr="003A6C2C" w:rsidRDefault="003A6C2C" w:rsidP="003A6C2C">
      <w:pPr>
        <w:pStyle w:val="NormalWeb"/>
        <w:numPr>
          <w:ilvl w:val="0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7"/>
          <w:rFonts w:eastAsiaTheme="majorEastAsia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7"/>
          <w:rFonts w:eastAsiaTheme="majorEastAsia"/>
          <w:color w:val="000000"/>
          <w:sz w:val="28"/>
          <w:szCs w:val="28"/>
        </w:rPr>
        <w:t>Map the local projects to a remote GitHub repository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6"/>
          <w:rFonts w:eastAsiaTheme="majorEastAsia"/>
          <w:b/>
          <w:bCs/>
          <w:color w:val="000000"/>
          <w:sz w:val="28"/>
          <w:szCs w:val="28"/>
        </w:rPr>
        <w:t>Process: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6"/>
          <w:rFonts w:eastAsiaTheme="majorEastAsia"/>
          <w:color w:val="000000"/>
          <w:sz w:val="28"/>
          <w:szCs w:val="28"/>
        </w:rPr>
        <w:t>* Initialized a local Git repository within Visual Studio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5"/>
          <w:color w:val="000000"/>
          <w:sz w:val="28"/>
          <w:szCs w:val="28"/>
        </w:rPr>
        <w:t>Created two repositories on GitHub: one for the Razor Page app and one for the MVC app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4"/>
          <w:color w:val="000000"/>
          <w:sz w:val="28"/>
          <w:szCs w:val="28"/>
        </w:rPr>
        <w:t>Staged all changes and pushed the initial commits to the remote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4"/>
          <w:color w:val="000000"/>
          <w:sz w:val="28"/>
          <w:szCs w:val="28"/>
        </w:rPr>
        <w:t>origin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Exercise 4: ASP.NET Report .</w:t>
      </w:r>
      <w:proofErr w:type="spellStart"/>
      <w:r w:rsidRPr="003A6C2C">
        <w:rPr>
          <w:rFonts w:ascii="Times New Roman" w:hAnsi="Times New Roman" w:cs="Times New Roman"/>
          <w:color w:val="000000"/>
          <w:sz w:val="28"/>
          <w:szCs w:val="28"/>
        </w:rPr>
        <w:t>rdlc</w:t>
      </w:r>
      <w:proofErr w:type="spellEnd"/>
    </w:p>
    <w:p w:rsidR="003A6C2C" w:rsidRPr="003A6C2C" w:rsidRDefault="003A6C2C" w:rsidP="003A6C2C">
      <w:pPr>
        <w:pStyle w:val="NormalWeb"/>
        <w:numPr>
          <w:ilvl w:val="0"/>
          <w:numId w:val="12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3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3"/>
          <w:color w:val="000000"/>
          <w:sz w:val="28"/>
          <w:szCs w:val="28"/>
        </w:rPr>
        <w:t>Create a functional form and generate a summary report using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3"/>
          <w:color w:val="000000"/>
          <w:sz w:val="28"/>
          <w:szCs w:val="28"/>
        </w:rPr>
        <w:t>.rdlc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3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3. Conclusion</w:t>
      </w:r>
    </w:p>
    <w:p w:rsidR="003A6C2C" w:rsidRPr="003A6C2C" w:rsidRDefault="003A6C2C" w:rsidP="003A6C2C">
      <w:pPr>
        <w:pStyle w:val="NormalWeb"/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2"/>
          <w:color w:val="000000"/>
          <w:sz w:val="28"/>
          <w:szCs w:val="28"/>
        </w:rPr>
        <w:t>This lab demonstrated the advantages of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2"/>
          <w:b/>
          <w:bCs/>
          <w:color w:val="000000"/>
          <w:sz w:val="28"/>
          <w:szCs w:val="28"/>
        </w:rPr>
        <w:t>ASP.NET Core</w:t>
      </w:r>
      <w:r w:rsidRPr="003A6C2C">
        <w:rPr>
          <w:rStyle w:val="citation-422"/>
          <w:color w:val="000000"/>
          <w:sz w:val="28"/>
          <w:szCs w:val="28"/>
        </w:rPr>
        <w:t>, including its high performance, cross-platform capabilities, and modular architecture</w:t>
      </w:r>
      <w:r w:rsidRPr="003A6C2C">
        <w:rPr>
          <w:color w:val="000000"/>
          <w:sz w:val="28"/>
          <w:szCs w:val="28"/>
        </w:rPr>
        <w:t>. I successfully implemented both Razor Pages and MVC architectures.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The main challenge was ensuring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Scaffold-DbContext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commands or manual model creations correctly mapped to the SQL Server types (like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decimal(18,2)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for budgets)</w:t>
      </w:r>
      <w:r w:rsidRPr="003A6C2C">
        <w:rPr>
          <w:color w:val="000000"/>
          <w:sz w:val="28"/>
          <w:szCs w:val="28"/>
        </w:rPr>
        <w:t>.</w:t>
      </w:r>
    </w:p>
    <w:p w:rsidR="0013016F" w:rsidRPr="003A6C2C" w:rsidRDefault="0013016F" w:rsidP="003A6C2C">
      <w:pPr>
        <w:rPr>
          <w:rFonts w:ascii="Times New Roman" w:hAnsi="Times New Roman" w:cs="Times New Roman"/>
          <w:sz w:val="28"/>
          <w:szCs w:val="28"/>
        </w:rPr>
      </w:pPr>
    </w:p>
    <w:sectPr w:rsidR="0013016F" w:rsidRPr="003A6C2C">
      <w:footerReference w:type="default" r:id="rId7"/>
      <w:headerReference w:type="firs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78BA" w:rsidRDefault="00C078BA">
      <w:r>
        <w:separator/>
      </w:r>
    </w:p>
    <w:p w:rsidR="00C078BA" w:rsidRDefault="00C078BA"/>
  </w:endnote>
  <w:endnote w:type="continuationSeparator" w:id="0">
    <w:p w:rsidR="00C078BA" w:rsidRDefault="00C078BA">
      <w:r>
        <w:continuationSeparator/>
      </w:r>
    </w:p>
    <w:p w:rsidR="00C078BA" w:rsidRDefault="00C078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78BA" w:rsidRDefault="00C078BA">
      <w:r>
        <w:separator/>
      </w:r>
    </w:p>
    <w:p w:rsidR="00C078BA" w:rsidRDefault="00C078BA"/>
  </w:footnote>
  <w:footnote w:type="continuationSeparator" w:id="0">
    <w:p w:rsidR="00C078BA" w:rsidRDefault="00C078BA">
      <w:r>
        <w:continuationSeparator/>
      </w:r>
    </w:p>
    <w:p w:rsidR="00C078BA" w:rsidRDefault="00C078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7FED" w:rsidRPr="00DD7FED" w:rsidRDefault="00DD7FED" w:rsidP="00DD7FED">
    <w:pPr>
      <w:pStyle w:val="Heading1"/>
      <w:jc w:val="center"/>
      <w:rPr>
        <w:rFonts w:ascii="Times New Roman" w:hAnsi="Times New Roman" w:cs="Times New Roman"/>
      </w:rPr>
    </w:pPr>
    <w:r w:rsidRPr="006F042F">
      <w:rPr>
        <w:rFonts w:ascii="Times New Roman" w:hAnsi="Times New Roman" w:cs="Times New Roman"/>
        <w:lang w:val="vi-VN"/>
      </w:rPr>
      <w:t>Software Engineering – Lab 4 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6100F1"/>
    <w:multiLevelType w:val="multilevel"/>
    <w:tmpl w:val="9E3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380C"/>
    <w:multiLevelType w:val="multilevel"/>
    <w:tmpl w:val="AAD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E2D63"/>
    <w:multiLevelType w:val="multilevel"/>
    <w:tmpl w:val="D9E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B5FE2"/>
    <w:multiLevelType w:val="multilevel"/>
    <w:tmpl w:val="673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AB4179"/>
    <w:multiLevelType w:val="multilevel"/>
    <w:tmpl w:val="F2E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5"/>
  </w:num>
  <w:num w:numId="4" w16cid:durableId="1053962136">
    <w:abstractNumId w:val="11"/>
  </w:num>
  <w:num w:numId="5" w16cid:durableId="27529680">
    <w:abstractNumId w:val="4"/>
  </w:num>
  <w:num w:numId="6" w16cid:durableId="889995165">
    <w:abstractNumId w:val="12"/>
  </w:num>
  <w:num w:numId="7" w16cid:durableId="448815605">
    <w:abstractNumId w:val="10"/>
  </w:num>
  <w:num w:numId="8" w16cid:durableId="1743404620">
    <w:abstractNumId w:val="8"/>
  </w:num>
  <w:num w:numId="9" w16cid:durableId="1809517519">
    <w:abstractNumId w:val="2"/>
  </w:num>
  <w:num w:numId="10" w16cid:durableId="782386940">
    <w:abstractNumId w:val="6"/>
  </w:num>
  <w:num w:numId="11" w16cid:durableId="1203010656">
    <w:abstractNumId w:val="3"/>
  </w:num>
  <w:num w:numId="12" w16cid:durableId="701058091">
    <w:abstractNumId w:val="7"/>
  </w:num>
  <w:num w:numId="13" w16cid:durableId="1106732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257EF"/>
    <w:rsid w:val="0013016F"/>
    <w:rsid w:val="00133E6B"/>
    <w:rsid w:val="002D04ED"/>
    <w:rsid w:val="003A6C2C"/>
    <w:rsid w:val="005950A7"/>
    <w:rsid w:val="006402BB"/>
    <w:rsid w:val="006F042F"/>
    <w:rsid w:val="008A104A"/>
    <w:rsid w:val="0099568B"/>
    <w:rsid w:val="00BD3B4D"/>
    <w:rsid w:val="00C078BA"/>
    <w:rsid w:val="00DC553C"/>
    <w:rsid w:val="00DD7FED"/>
    <w:rsid w:val="00EA7BF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6E4FD2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6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 w:eastAsia="en-US"/>
    </w:rPr>
  </w:style>
  <w:style w:type="character" w:customStyle="1" w:styleId="apple-converted-space">
    <w:name w:val="apple-converted-space"/>
    <w:basedOn w:val="DefaultParagraphFont"/>
    <w:rsid w:val="003A6C2C"/>
  </w:style>
  <w:style w:type="character" w:styleId="HTMLCode">
    <w:name w:val="HTML Code"/>
    <w:basedOn w:val="DefaultParagraphFont"/>
    <w:uiPriority w:val="99"/>
    <w:semiHidden/>
    <w:unhideWhenUsed/>
    <w:rsid w:val="003A6C2C"/>
    <w:rPr>
      <w:rFonts w:ascii="Courier New" w:eastAsia="Times New Roman" w:hAnsi="Courier New" w:cs="Courier New"/>
      <w:sz w:val="20"/>
      <w:szCs w:val="20"/>
    </w:rPr>
  </w:style>
  <w:style w:type="character" w:customStyle="1" w:styleId="citation-440">
    <w:name w:val="citation-440"/>
    <w:basedOn w:val="DefaultParagraphFont"/>
    <w:rsid w:val="003A6C2C"/>
  </w:style>
  <w:style w:type="character" w:customStyle="1" w:styleId="citation-439">
    <w:name w:val="citation-439"/>
    <w:basedOn w:val="DefaultParagraphFont"/>
    <w:rsid w:val="003A6C2C"/>
  </w:style>
  <w:style w:type="character" w:customStyle="1" w:styleId="citation-438">
    <w:name w:val="citation-438"/>
    <w:basedOn w:val="DefaultParagraphFont"/>
    <w:rsid w:val="003A6C2C"/>
  </w:style>
  <w:style w:type="character" w:customStyle="1" w:styleId="citation-437">
    <w:name w:val="citation-437"/>
    <w:basedOn w:val="DefaultParagraphFont"/>
    <w:rsid w:val="003A6C2C"/>
  </w:style>
  <w:style w:type="character" w:customStyle="1" w:styleId="citation-436">
    <w:name w:val="citation-436"/>
    <w:basedOn w:val="DefaultParagraphFont"/>
    <w:rsid w:val="003A6C2C"/>
  </w:style>
  <w:style w:type="character" w:customStyle="1" w:styleId="citation-435">
    <w:name w:val="citation-435"/>
    <w:basedOn w:val="DefaultParagraphFont"/>
    <w:rsid w:val="003A6C2C"/>
  </w:style>
  <w:style w:type="character" w:customStyle="1" w:styleId="citation-434">
    <w:name w:val="citation-434"/>
    <w:basedOn w:val="DefaultParagraphFont"/>
    <w:rsid w:val="003A6C2C"/>
  </w:style>
  <w:style w:type="character" w:customStyle="1" w:styleId="citation-433">
    <w:name w:val="citation-433"/>
    <w:basedOn w:val="DefaultParagraphFont"/>
    <w:rsid w:val="003A6C2C"/>
  </w:style>
  <w:style w:type="character" w:customStyle="1" w:styleId="citation-432">
    <w:name w:val="citation-432"/>
    <w:basedOn w:val="DefaultParagraphFont"/>
    <w:rsid w:val="003A6C2C"/>
  </w:style>
  <w:style w:type="character" w:customStyle="1" w:styleId="citation-431">
    <w:name w:val="citation-431"/>
    <w:basedOn w:val="DefaultParagraphFont"/>
    <w:rsid w:val="003A6C2C"/>
  </w:style>
  <w:style w:type="character" w:customStyle="1" w:styleId="citation-430">
    <w:name w:val="citation-430"/>
    <w:basedOn w:val="DefaultParagraphFont"/>
    <w:rsid w:val="003A6C2C"/>
  </w:style>
  <w:style w:type="character" w:customStyle="1" w:styleId="citation-429">
    <w:name w:val="citation-429"/>
    <w:basedOn w:val="DefaultParagraphFont"/>
    <w:rsid w:val="003A6C2C"/>
  </w:style>
  <w:style w:type="character" w:customStyle="1" w:styleId="citation-428">
    <w:name w:val="citation-428"/>
    <w:basedOn w:val="DefaultParagraphFont"/>
    <w:rsid w:val="003A6C2C"/>
  </w:style>
  <w:style w:type="character" w:customStyle="1" w:styleId="citation-427">
    <w:name w:val="citation-427"/>
    <w:basedOn w:val="DefaultParagraphFont"/>
    <w:rsid w:val="003A6C2C"/>
  </w:style>
  <w:style w:type="character" w:customStyle="1" w:styleId="citation-426">
    <w:name w:val="citation-426"/>
    <w:basedOn w:val="DefaultParagraphFont"/>
    <w:rsid w:val="003A6C2C"/>
  </w:style>
  <w:style w:type="character" w:customStyle="1" w:styleId="citation-425">
    <w:name w:val="citation-425"/>
    <w:basedOn w:val="DefaultParagraphFont"/>
    <w:rsid w:val="003A6C2C"/>
  </w:style>
  <w:style w:type="character" w:customStyle="1" w:styleId="citation-424">
    <w:name w:val="citation-424"/>
    <w:basedOn w:val="DefaultParagraphFont"/>
    <w:rsid w:val="003A6C2C"/>
  </w:style>
  <w:style w:type="character" w:customStyle="1" w:styleId="citation-423">
    <w:name w:val="citation-423"/>
    <w:basedOn w:val="DefaultParagraphFont"/>
    <w:rsid w:val="003A6C2C"/>
  </w:style>
  <w:style w:type="character" w:customStyle="1" w:styleId="citation-422">
    <w:name w:val="citation-422"/>
    <w:basedOn w:val="DefaultParagraphFont"/>
    <w:rsid w:val="003A6C2C"/>
  </w:style>
  <w:style w:type="character" w:customStyle="1" w:styleId="citation-421">
    <w:name w:val="citation-421"/>
    <w:basedOn w:val="DefaultParagraphFont"/>
    <w:rsid w:val="003A6C2C"/>
  </w:style>
  <w:style w:type="character" w:customStyle="1" w:styleId="citation-420">
    <w:name w:val="citation-420"/>
    <w:basedOn w:val="DefaultParagraphFont"/>
    <w:rsid w:val="003A6C2C"/>
  </w:style>
  <w:style w:type="character" w:customStyle="1" w:styleId="citation-419">
    <w:name w:val="citation-419"/>
    <w:basedOn w:val="DefaultParagraphFont"/>
    <w:rsid w:val="003A6C2C"/>
  </w:style>
  <w:style w:type="character" w:customStyle="1" w:styleId="citation-418">
    <w:name w:val="citation-418"/>
    <w:basedOn w:val="DefaultParagraphFont"/>
    <w:rsid w:val="003A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37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5</cp:revision>
  <dcterms:created xsi:type="dcterms:W3CDTF">2026-03-17T19:08:00Z</dcterms:created>
  <dcterms:modified xsi:type="dcterms:W3CDTF">2026-04-02T04:12:00Z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