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8B18F" w14:textId="77777777" w:rsidR="006E63D9" w:rsidRPr="006E63D9" w:rsidRDefault="006E63D9" w:rsidP="006E63D9">
      <w:pPr>
        <w:pStyle w:val="Heading3"/>
        <w:rPr>
          <w:rFonts w:ascii="Times New Roman" w:hAnsi="Times New Roman" w:cs="Times New Roman"/>
          <w:color w:val="000000"/>
        </w:rPr>
      </w:pPr>
      <w:r w:rsidRPr="006E63D9">
        <w:rPr>
          <w:rFonts w:ascii="Times New Roman" w:hAnsi="Times New Roman" w:cs="Times New Roman"/>
          <w:color w:val="000000"/>
        </w:rPr>
        <w:t>Introduction</w:t>
      </w:r>
    </w:p>
    <w:p w14:paraId="51004BFF" w14:textId="07C71A17" w:rsidR="006E63D9" w:rsidRPr="006E63D9" w:rsidRDefault="006E63D9" w:rsidP="006E63D9">
      <w:pPr>
        <w:pStyle w:val="NormalWeb"/>
        <w:rPr>
          <w:color w:val="000000"/>
          <w:lang w:val="vi-VN"/>
        </w:rPr>
      </w:pPr>
      <w:r w:rsidRPr="006E63D9">
        <w:rPr>
          <w:color w:val="000000"/>
        </w:rPr>
        <w:t>The purpose of this lab exercise is to learn how to create an ASP.NET Core Web Application using the Code First approach with Entity Framework Core. Specifically, this lab demonstrates how to define a database schema using C# classes and implement CRUD (Create, Read, Update, Delete) operations using Razor Pages.</w:t>
      </w:r>
    </w:p>
    <w:p w14:paraId="63861273" w14:textId="77777777" w:rsidR="006E63D9" w:rsidRDefault="006E63D9" w:rsidP="006E63D9">
      <w:pPr>
        <w:pStyle w:val="Heading3"/>
        <w:rPr>
          <w:rFonts w:ascii="Times New Roman" w:hAnsi="Times New Roman" w:cs="Times New Roman"/>
          <w:color w:val="000000"/>
          <w:lang w:val="vi-VN"/>
        </w:rPr>
      </w:pPr>
    </w:p>
    <w:p w14:paraId="7F083C28" w14:textId="77777777" w:rsidR="006E63D9" w:rsidRDefault="006E63D9" w:rsidP="006E63D9">
      <w:pPr>
        <w:pStyle w:val="Heading3"/>
        <w:rPr>
          <w:rFonts w:ascii="Times New Roman" w:hAnsi="Times New Roman" w:cs="Times New Roman"/>
          <w:color w:val="000000"/>
          <w:lang w:val="vi-VN"/>
        </w:rPr>
      </w:pPr>
    </w:p>
    <w:p w14:paraId="596C55B2" w14:textId="77777777" w:rsidR="006E63D9" w:rsidRDefault="006E63D9" w:rsidP="006E63D9">
      <w:pPr>
        <w:pStyle w:val="Heading3"/>
        <w:rPr>
          <w:rFonts w:ascii="Times New Roman" w:hAnsi="Times New Roman" w:cs="Times New Roman"/>
          <w:color w:val="000000"/>
          <w:lang w:val="vi-VN"/>
        </w:rPr>
      </w:pPr>
    </w:p>
    <w:p w14:paraId="75826B40" w14:textId="77777777" w:rsidR="006E63D9" w:rsidRDefault="006E63D9" w:rsidP="006E63D9">
      <w:pPr>
        <w:pStyle w:val="Heading3"/>
        <w:rPr>
          <w:rFonts w:ascii="Times New Roman" w:hAnsi="Times New Roman" w:cs="Times New Roman"/>
          <w:color w:val="000000"/>
          <w:lang w:val="vi-VN"/>
        </w:rPr>
      </w:pPr>
    </w:p>
    <w:p w14:paraId="34E9A38B" w14:textId="77777777" w:rsidR="006E63D9" w:rsidRDefault="006E63D9" w:rsidP="006E63D9">
      <w:pPr>
        <w:pStyle w:val="Heading3"/>
        <w:rPr>
          <w:rFonts w:ascii="Times New Roman" w:hAnsi="Times New Roman" w:cs="Times New Roman"/>
          <w:color w:val="000000"/>
          <w:lang w:val="vi-VN"/>
        </w:rPr>
      </w:pPr>
    </w:p>
    <w:p w14:paraId="179F37B5" w14:textId="77777777" w:rsidR="006E63D9" w:rsidRPr="006E63D9" w:rsidRDefault="006E63D9" w:rsidP="006E63D9">
      <w:pPr>
        <w:rPr>
          <w:lang w:val="vi-VN"/>
        </w:rPr>
      </w:pPr>
    </w:p>
    <w:p w14:paraId="137051CD" w14:textId="1469AB9F" w:rsidR="006E63D9" w:rsidRPr="006E63D9" w:rsidRDefault="006E63D9" w:rsidP="006E63D9">
      <w:pPr>
        <w:pStyle w:val="Heading3"/>
        <w:rPr>
          <w:rFonts w:ascii="Times New Roman" w:hAnsi="Times New Roman" w:cs="Times New Roman"/>
          <w:color w:val="000000"/>
        </w:rPr>
      </w:pPr>
      <w:r w:rsidRPr="006E63D9">
        <w:rPr>
          <w:rFonts w:ascii="Times New Roman" w:hAnsi="Times New Roman" w:cs="Times New Roman"/>
          <w:color w:val="000000"/>
        </w:rPr>
        <w:lastRenderedPageBreak/>
        <w:t>Exercises</w:t>
      </w:r>
    </w:p>
    <w:p w14:paraId="56FEE8FB" w14:textId="77777777" w:rsidR="006E63D9" w:rsidRPr="006E63D9" w:rsidRDefault="006E63D9" w:rsidP="006E63D9">
      <w:pPr>
        <w:pStyle w:val="Heading4"/>
        <w:rPr>
          <w:rFonts w:ascii="Times New Roman" w:hAnsi="Times New Roman" w:cs="Times New Roman"/>
          <w:color w:val="000000"/>
        </w:rPr>
      </w:pPr>
      <w:r w:rsidRPr="006E63D9">
        <w:rPr>
          <w:rFonts w:ascii="Times New Roman" w:hAnsi="Times New Roman" w:cs="Times New Roman"/>
          <w:color w:val="000000"/>
        </w:rPr>
        <w:t>Exercise 1: Setting Up the ASP.NET Core Web Application with Razor</w:t>
      </w:r>
    </w:p>
    <w:p w14:paraId="1541CF46" w14:textId="5B19999C" w:rsidR="006E63D9" w:rsidRPr="006E63D9" w:rsidRDefault="006E63D9" w:rsidP="006E63D9">
      <w:pPr>
        <w:pStyle w:val="NormalWeb"/>
        <w:rPr>
          <w:color w:val="000000"/>
          <w:lang w:val="vi-VN"/>
        </w:rPr>
      </w:pPr>
      <w:r w:rsidRPr="006E63D9">
        <w:rPr>
          <w:b/>
          <w:bCs/>
          <w:color w:val="000000"/>
        </w:rPr>
        <w:t>Description &amp; What I Learned:</w:t>
      </w:r>
      <w:r w:rsidRPr="006E63D9">
        <w:rPr>
          <w:rStyle w:val="apple-converted-space"/>
          <w:color w:val="000000"/>
        </w:rPr>
        <w:t> </w:t>
      </w:r>
      <w:r w:rsidRPr="006E63D9">
        <w:rPr>
          <w:color w:val="000000"/>
        </w:rPr>
        <w:t>In this exercise, I set up a new ASP.NET Core Web Application utilizing Razor Pages. I learned how to install necessary Entity Framework Core tools via the NuGet package manager and terminal. I successfully defined the data models (</w:t>
      </w:r>
      <w:r w:rsidRPr="006E63D9">
        <w:rPr>
          <w:rStyle w:val="HTMLCode"/>
          <w:rFonts w:ascii="Times New Roman" w:hAnsi="Times New Roman" w:cs="Times New Roman"/>
          <w:color w:val="000000"/>
        </w:rPr>
        <w:t>Student</w:t>
      </w:r>
      <w:r w:rsidRPr="006E63D9">
        <w:rPr>
          <w:color w:val="000000"/>
        </w:rPr>
        <w:t>,</w:t>
      </w:r>
      <w:r w:rsidRPr="006E63D9">
        <w:rPr>
          <w:rStyle w:val="apple-converted-space"/>
          <w:color w:val="000000"/>
        </w:rPr>
        <w:t> </w:t>
      </w:r>
      <w:r w:rsidRPr="006E63D9">
        <w:rPr>
          <w:rStyle w:val="HTMLCode"/>
          <w:rFonts w:ascii="Times New Roman" w:hAnsi="Times New Roman" w:cs="Times New Roman"/>
          <w:color w:val="000000"/>
        </w:rPr>
        <w:t>Course</w:t>
      </w:r>
      <w:r w:rsidRPr="006E63D9">
        <w:rPr>
          <w:color w:val="000000"/>
        </w:rPr>
        <w:t>,</w:t>
      </w:r>
      <w:r w:rsidRPr="006E63D9">
        <w:rPr>
          <w:rStyle w:val="apple-converted-space"/>
          <w:color w:val="000000"/>
        </w:rPr>
        <w:t> </w:t>
      </w:r>
      <w:r w:rsidRPr="006E63D9">
        <w:rPr>
          <w:rStyle w:val="HTMLCode"/>
          <w:rFonts w:ascii="Times New Roman" w:hAnsi="Times New Roman" w:cs="Times New Roman"/>
          <w:color w:val="000000"/>
        </w:rPr>
        <w:t>Instructor</w:t>
      </w:r>
      <w:r w:rsidRPr="006E63D9">
        <w:rPr>
          <w:color w:val="000000"/>
        </w:rPr>
        <w:t>,</w:t>
      </w:r>
      <w:r w:rsidRPr="006E63D9">
        <w:rPr>
          <w:rStyle w:val="apple-converted-space"/>
          <w:color w:val="000000"/>
        </w:rPr>
        <w:t> </w:t>
      </w:r>
      <w:r w:rsidRPr="006E63D9">
        <w:rPr>
          <w:rStyle w:val="HTMLCode"/>
          <w:rFonts w:ascii="Times New Roman" w:hAnsi="Times New Roman" w:cs="Times New Roman"/>
          <w:color w:val="000000"/>
        </w:rPr>
        <w:t>Enrollment</w:t>
      </w:r>
      <w:r w:rsidRPr="006E63D9">
        <w:rPr>
          <w:color w:val="000000"/>
        </w:rPr>
        <w:t>,</w:t>
      </w:r>
      <w:r w:rsidRPr="006E63D9">
        <w:rPr>
          <w:rStyle w:val="apple-converted-space"/>
          <w:color w:val="000000"/>
        </w:rPr>
        <w:t> </w:t>
      </w:r>
      <w:r w:rsidRPr="006E63D9">
        <w:rPr>
          <w:rStyle w:val="HTMLCode"/>
          <w:rFonts w:ascii="Times New Roman" w:hAnsi="Times New Roman" w:cs="Times New Roman"/>
          <w:color w:val="000000"/>
        </w:rPr>
        <w:t>Department</w:t>
      </w:r>
      <w:r w:rsidRPr="006E63D9">
        <w:rPr>
          <w:color w:val="000000"/>
        </w:rPr>
        <w:t>) and the</w:t>
      </w:r>
      <w:r w:rsidRPr="006E63D9">
        <w:rPr>
          <w:rStyle w:val="apple-converted-space"/>
          <w:color w:val="000000"/>
        </w:rPr>
        <w:t> </w:t>
      </w:r>
      <w:r w:rsidRPr="006E63D9">
        <w:rPr>
          <w:rStyle w:val="HTMLCode"/>
          <w:rFonts w:ascii="Times New Roman" w:hAnsi="Times New Roman" w:cs="Times New Roman"/>
          <w:color w:val="000000"/>
        </w:rPr>
        <w:t>SchoolContext</w:t>
      </w:r>
      <w:r w:rsidRPr="006E63D9">
        <w:rPr>
          <w:color w:val="000000"/>
        </w:rPr>
        <w:t>. By configuring the connection string and running EF Core migrations, I learned how the Code First approach generates SQL Server database tables directly from C# code. Finally, I utilized the ASP.NET code generator to automatically scaffold the CRUD Razor Pages and updated the</w:t>
      </w:r>
      <w:r w:rsidRPr="006E63D9">
        <w:rPr>
          <w:rStyle w:val="apple-converted-space"/>
          <w:color w:val="000000"/>
        </w:rPr>
        <w:t> </w:t>
      </w:r>
      <w:r w:rsidRPr="006E63D9">
        <w:rPr>
          <w:rStyle w:val="HTMLCode"/>
          <w:rFonts w:ascii="Times New Roman" w:hAnsi="Times New Roman" w:cs="Times New Roman"/>
          <w:color w:val="000000"/>
        </w:rPr>
        <w:t>_Layout.cshtml</w:t>
      </w:r>
      <w:r w:rsidRPr="006E63D9">
        <w:rPr>
          <w:rStyle w:val="apple-converted-space"/>
          <w:color w:val="000000"/>
        </w:rPr>
        <w:t> </w:t>
      </w:r>
      <w:r w:rsidRPr="006E63D9">
        <w:rPr>
          <w:color w:val="000000"/>
        </w:rPr>
        <w:t>navigation menu to test the application in the browser.</w:t>
      </w:r>
    </w:p>
    <w:p w14:paraId="18B95BBE" w14:textId="77777777" w:rsidR="006E63D9" w:rsidRPr="006E63D9" w:rsidRDefault="006E63D9" w:rsidP="006E63D9">
      <w:pPr>
        <w:pStyle w:val="NormalWeb"/>
        <w:rPr>
          <w:color w:val="000000"/>
        </w:rPr>
      </w:pPr>
      <w:r w:rsidRPr="006E63D9">
        <w:rPr>
          <w:b/>
          <w:bCs/>
          <w:color w:val="000000"/>
        </w:rPr>
        <w:t>Screenshots:</w:t>
      </w:r>
    </w:p>
    <w:p w14:paraId="45D01478" w14:textId="7657C523" w:rsidR="006E63D9" w:rsidRPr="006E63D9" w:rsidRDefault="006E63D9" w:rsidP="006E63D9">
      <w:pPr>
        <w:pStyle w:val="NormalWeb"/>
        <w:numPr>
          <w:ilvl w:val="0"/>
          <w:numId w:val="19"/>
        </w:numPr>
        <w:rPr>
          <w:color w:val="000000"/>
        </w:rPr>
      </w:pPr>
      <w:r w:rsidRPr="006E63D9">
        <w:rPr>
          <w:i/>
          <w:iCs/>
          <w:color w:val="000000"/>
        </w:rPr>
        <w:t>Screenshot 1: Visual Studio/Rider showing the Solution Explorer with the</w:t>
      </w:r>
      <w:r w:rsidRPr="006E63D9">
        <w:rPr>
          <w:rStyle w:val="apple-converted-space"/>
          <w:i/>
          <w:iCs/>
          <w:color w:val="000000"/>
        </w:rPr>
        <w:t> </w:t>
      </w:r>
      <w:r w:rsidRPr="006E63D9">
        <w:rPr>
          <w:rStyle w:val="HTMLCode"/>
          <w:rFonts w:ascii="Times New Roman" w:hAnsi="Times New Roman" w:cs="Times New Roman"/>
          <w:i/>
          <w:iCs/>
          <w:color w:val="000000"/>
        </w:rPr>
        <w:t>Models</w:t>
      </w:r>
      <w:r w:rsidRPr="006E63D9">
        <w:rPr>
          <w:rStyle w:val="apple-converted-space"/>
          <w:i/>
          <w:iCs/>
          <w:color w:val="000000"/>
        </w:rPr>
        <w:t> </w:t>
      </w:r>
      <w:r w:rsidRPr="006E63D9">
        <w:rPr>
          <w:i/>
          <w:iCs/>
          <w:color w:val="000000"/>
        </w:rPr>
        <w:t>and</w:t>
      </w:r>
      <w:r w:rsidRPr="006E63D9">
        <w:rPr>
          <w:rStyle w:val="apple-converted-space"/>
          <w:i/>
          <w:iCs/>
          <w:color w:val="000000"/>
        </w:rPr>
        <w:t> </w:t>
      </w:r>
      <w:r w:rsidRPr="006E63D9">
        <w:rPr>
          <w:rStyle w:val="HTMLCode"/>
          <w:rFonts w:ascii="Times New Roman" w:hAnsi="Times New Roman" w:cs="Times New Roman"/>
          <w:i/>
          <w:iCs/>
          <w:color w:val="000000"/>
        </w:rPr>
        <w:t>Pages</w:t>
      </w:r>
      <w:r w:rsidRPr="006E63D9">
        <w:rPr>
          <w:rStyle w:val="apple-converted-space"/>
          <w:i/>
          <w:iCs/>
          <w:color w:val="000000"/>
        </w:rPr>
        <w:t> </w:t>
      </w:r>
      <w:r w:rsidRPr="006E63D9">
        <w:rPr>
          <w:i/>
          <w:iCs/>
          <w:color w:val="000000"/>
        </w:rPr>
        <w:t>folders</w:t>
      </w:r>
      <w:r>
        <w:rPr>
          <w:noProof/>
          <w:color w:val="000000"/>
        </w:rPr>
        <w:drawing>
          <wp:inline distT="0" distB="0" distL="0" distR="0" wp14:anchorId="5A203094" wp14:editId="70289639">
            <wp:extent cx="5943600" cy="4432935"/>
            <wp:effectExtent l="0" t="0" r="0" b="0"/>
            <wp:docPr id="2120005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5009" name="Picture 21200050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32935"/>
                    </a:xfrm>
                    <a:prstGeom prst="rect">
                      <a:avLst/>
                    </a:prstGeom>
                  </pic:spPr>
                </pic:pic>
              </a:graphicData>
            </a:graphic>
          </wp:inline>
        </w:drawing>
      </w:r>
    </w:p>
    <w:p w14:paraId="54C4858E" w14:textId="77777777" w:rsidR="006E63D9" w:rsidRPr="006E63D9" w:rsidRDefault="006E63D9" w:rsidP="006E63D9">
      <w:pPr>
        <w:pStyle w:val="NormalWeb"/>
        <w:numPr>
          <w:ilvl w:val="0"/>
          <w:numId w:val="19"/>
        </w:numPr>
        <w:rPr>
          <w:color w:val="000000"/>
        </w:rPr>
      </w:pPr>
    </w:p>
    <w:p w14:paraId="78934907" w14:textId="70D4E3BE" w:rsidR="006E63D9" w:rsidRPr="006E63D9" w:rsidRDefault="006E63D9" w:rsidP="006E63D9">
      <w:pPr>
        <w:pStyle w:val="NormalWeb"/>
        <w:numPr>
          <w:ilvl w:val="0"/>
          <w:numId w:val="19"/>
        </w:numPr>
        <w:rPr>
          <w:color w:val="000000"/>
        </w:rPr>
      </w:pPr>
      <w:r w:rsidRPr="006E63D9">
        <w:rPr>
          <w:i/>
          <w:iCs/>
          <w:color w:val="000000"/>
        </w:rPr>
        <w:lastRenderedPageBreak/>
        <w:t>[Screenshot</w:t>
      </w:r>
      <w:r>
        <w:rPr>
          <w:i/>
          <w:iCs/>
          <w:color w:val="000000"/>
          <w:lang w:val="vi-VN"/>
        </w:rPr>
        <w:t xml:space="preserve"> 2</w:t>
      </w:r>
      <w:r w:rsidRPr="006E63D9">
        <w:rPr>
          <w:i/>
          <w:iCs/>
          <w:color w:val="000000"/>
        </w:rPr>
        <w:t>: The Home Page running in the browser]</w:t>
      </w:r>
    </w:p>
    <w:p w14:paraId="6B022213" w14:textId="71E7522E" w:rsidR="006E63D9" w:rsidRDefault="006E63D9" w:rsidP="006E63D9">
      <w:pPr>
        <w:pStyle w:val="Heading4"/>
        <w:rPr>
          <w:rFonts w:ascii="Times New Roman" w:hAnsi="Times New Roman" w:cs="Times New Roman"/>
          <w:color w:val="000000"/>
          <w:lang w:val="vi-VN"/>
        </w:rPr>
      </w:pPr>
      <w:r>
        <w:rPr>
          <w:rFonts w:ascii="Times New Roman" w:hAnsi="Times New Roman" w:cs="Times New Roman"/>
          <w:noProof/>
          <w:color w:val="000000"/>
          <w:lang w:val="vi-VN"/>
        </w:rPr>
        <w:drawing>
          <wp:inline distT="0" distB="0" distL="0" distR="0" wp14:anchorId="05C0152D" wp14:editId="349FC3D5">
            <wp:extent cx="5943600" cy="1147445"/>
            <wp:effectExtent l="0" t="0" r="0" b="0"/>
            <wp:docPr id="785764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64182" name="Picture 7857641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147445"/>
                    </a:xfrm>
                    <a:prstGeom prst="rect">
                      <a:avLst/>
                    </a:prstGeom>
                  </pic:spPr>
                </pic:pic>
              </a:graphicData>
            </a:graphic>
          </wp:inline>
        </w:drawing>
      </w:r>
    </w:p>
    <w:p w14:paraId="628155FB" w14:textId="17A333AD" w:rsidR="006E63D9" w:rsidRPr="006E63D9" w:rsidRDefault="006E63D9" w:rsidP="006E63D9">
      <w:pPr>
        <w:pStyle w:val="Heading4"/>
        <w:rPr>
          <w:rFonts w:ascii="Times New Roman" w:hAnsi="Times New Roman" w:cs="Times New Roman"/>
          <w:color w:val="000000"/>
        </w:rPr>
      </w:pPr>
      <w:r w:rsidRPr="006E63D9">
        <w:rPr>
          <w:rFonts w:ascii="Times New Roman" w:hAnsi="Times New Roman" w:cs="Times New Roman"/>
          <w:color w:val="000000"/>
        </w:rPr>
        <w:t>Exercise 3: Upload Projects to GitHub</w:t>
      </w:r>
    </w:p>
    <w:p w14:paraId="16CC7912" w14:textId="77777777" w:rsidR="006E63D9" w:rsidRPr="006E63D9" w:rsidRDefault="006E63D9" w:rsidP="006E63D9">
      <w:pPr>
        <w:pStyle w:val="NormalWeb"/>
        <w:rPr>
          <w:color w:val="000000"/>
        </w:rPr>
      </w:pPr>
      <w:r w:rsidRPr="006E63D9">
        <w:rPr>
          <w:b/>
          <w:bCs/>
          <w:color w:val="000000"/>
        </w:rPr>
        <w:t>Description &amp; What I Learned:</w:t>
      </w:r>
      <w:r w:rsidRPr="006E63D9">
        <w:rPr>
          <w:rStyle w:val="apple-converted-space"/>
          <w:color w:val="000000"/>
        </w:rPr>
        <w:t> </w:t>
      </w:r>
      <w:r w:rsidRPr="006E63D9">
        <w:rPr>
          <w:color w:val="000000"/>
        </w:rPr>
        <w:t>I learned how to use Git version control to stage, commit, and push my completed Razor Pages project to a remote GitHub repository to organize my code and make it accessible.</w:t>
      </w:r>
    </w:p>
    <w:p w14:paraId="3D4D56D2" w14:textId="45411054" w:rsidR="006E63D9" w:rsidRPr="006E63D9" w:rsidRDefault="006E63D9" w:rsidP="006E63D9">
      <w:pPr>
        <w:pStyle w:val="NormalWeb"/>
        <w:rPr>
          <w:color w:val="000000"/>
        </w:rPr>
      </w:pPr>
      <w:r>
        <w:rPr>
          <w:noProof/>
          <w:color w:val="000000"/>
        </w:rPr>
        <w:drawing>
          <wp:inline distT="0" distB="0" distL="0" distR="0" wp14:anchorId="1FC4B16C" wp14:editId="60C93631">
            <wp:extent cx="4599709" cy="1501786"/>
            <wp:effectExtent l="0" t="0" r="0" b="0"/>
            <wp:docPr id="662478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78333" name="Picture 6624783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30748" cy="1511920"/>
                    </a:xfrm>
                    <a:prstGeom prst="rect">
                      <a:avLst/>
                    </a:prstGeom>
                  </pic:spPr>
                </pic:pic>
              </a:graphicData>
            </a:graphic>
          </wp:inline>
        </w:drawing>
      </w:r>
    </w:p>
    <w:p w14:paraId="11B5A20E" w14:textId="6AB6D381" w:rsidR="00531A44" w:rsidRPr="00531A44" w:rsidRDefault="006E63D9" w:rsidP="00531A44">
      <w:pPr>
        <w:pStyle w:val="NormalWeb"/>
        <w:numPr>
          <w:ilvl w:val="0"/>
          <w:numId w:val="20"/>
        </w:numPr>
        <w:rPr>
          <w:color w:val="000000"/>
        </w:rPr>
      </w:pPr>
      <w:r w:rsidRPr="006E63D9">
        <w:rPr>
          <w:i/>
          <w:iCs/>
          <w:color w:val="000000"/>
        </w:rPr>
        <w:t xml:space="preserve">[Screenshot </w:t>
      </w:r>
      <w:r>
        <w:rPr>
          <w:i/>
          <w:iCs/>
          <w:color w:val="000000"/>
          <w:lang w:val="vi-VN"/>
        </w:rPr>
        <w:t>3</w:t>
      </w:r>
      <w:r w:rsidRPr="006E63D9">
        <w:rPr>
          <w:i/>
          <w:iCs/>
          <w:color w:val="000000"/>
        </w:rPr>
        <w:t>: The terminal showing the successful</w:t>
      </w:r>
      <w:r w:rsidRPr="006E63D9">
        <w:rPr>
          <w:rStyle w:val="apple-converted-space"/>
          <w:i/>
          <w:iCs/>
          <w:color w:val="000000"/>
        </w:rPr>
        <w:t> </w:t>
      </w:r>
      <w:r w:rsidRPr="006E63D9">
        <w:rPr>
          <w:rStyle w:val="HTMLCode"/>
          <w:rFonts w:ascii="Times New Roman" w:hAnsi="Times New Roman" w:cs="Times New Roman"/>
          <w:i/>
          <w:iCs/>
          <w:color w:val="000000"/>
        </w:rPr>
        <w:t>git push</w:t>
      </w:r>
      <w:r w:rsidRPr="006E63D9">
        <w:rPr>
          <w:i/>
          <w:iCs/>
          <w:color w:val="000000"/>
        </w:rPr>
        <w:t>]</w:t>
      </w:r>
    </w:p>
    <w:p w14:paraId="2A141EB0" w14:textId="5128131B" w:rsidR="006E63D9" w:rsidRPr="006E63D9" w:rsidRDefault="00531A44" w:rsidP="006E63D9">
      <w:pPr>
        <w:pStyle w:val="NormalWeb"/>
        <w:ind w:left="720"/>
        <w:rPr>
          <w:color w:val="000000"/>
        </w:rPr>
      </w:pPr>
      <w:r>
        <w:rPr>
          <w:noProof/>
          <w:color w:val="000000"/>
        </w:rPr>
        <w:drawing>
          <wp:inline distT="0" distB="0" distL="0" distR="0" wp14:anchorId="0971D232" wp14:editId="6CAA6A9F">
            <wp:extent cx="5195455" cy="2659340"/>
            <wp:effectExtent l="0" t="0" r="0" b="0"/>
            <wp:docPr id="955489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89000" name="Picture 9554890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2729" cy="2668182"/>
                    </a:xfrm>
                    <a:prstGeom prst="rect">
                      <a:avLst/>
                    </a:prstGeom>
                  </pic:spPr>
                </pic:pic>
              </a:graphicData>
            </a:graphic>
          </wp:inline>
        </w:drawing>
      </w:r>
    </w:p>
    <w:p w14:paraId="7057CD22" w14:textId="78095A17" w:rsidR="006E63D9" w:rsidRPr="006E63D9" w:rsidRDefault="006E63D9" w:rsidP="006E63D9">
      <w:pPr>
        <w:pStyle w:val="NormalWeb"/>
        <w:numPr>
          <w:ilvl w:val="0"/>
          <w:numId w:val="20"/>
        </w:numPr>
        <w:rPr>
          <w:color w:val="000000"/>
        </w:rPr>
      </w:pPr>
      <w:r w:rsidRPr="006E63D9">
        <w:rPr>
          <w:i/>
          <w:iCs/>
          <w:color w:val="000000"/>
        </w:rPr>
        <w:t xml:space="preserve">[Screenshot </w:t>
      </w:r>
      <w:r>
        <w:rPr>
          <w:i/>
          <w:iCs/>
          <w:color w:val="000000"/>
          <w:lang w:val="vi-VN"/>
        </w:rPr>
        <w:t>4</w:t>
      </w:r>
      <w:r w:rsidRPr="006E63D9">
        <w:rPr>
          <w:i/>
          <w:iCs/>
          <w:color w:val="000000"/>
        </w:rPr>
        <w:t>: The GitHub repository page in the browser showing the uploaded project files]</w:t>
      </w:r>
    </w:p>
    <w:p w14:paraId="73659752" w14:textId="77777777" w:rsidR="006E63D9" w:rsidRPr="006E63D9" w:rsidRDefault="006E63D9" w:rsidP="006E63D9">
      <w:pPr>
        <w:pStyle w:val="Heading3"/>
        <w:rPr>
          <w:rFonts w:ascii="Times New Roman" w:hAnsi="Times New Roman" w:cs="Times New Roman"/>
          <w:color w:val="000000"/>
        </w:rPr>
      </w:pPr>
      <w:r w:rsidRPr="006E63D9">
        <w:rPr>
          <w:rFonts w:ascii="Times New Roman" w:hAnsi="Times New Roman" w:cs="Times New Roman"/>
          <w:color w:val="000000"/>
        </w:rPr>
        <w:lastRenderedPageBreak/>
        <w:t>Conclusion</w:t>
      </w:r>
    </w:p>
    <w:p w14:paraId="1B6B1C4D" w14:textId="77777777" w:rsidR="006E63D9" w:rsidRPr="006E63D9" w:rsidRDefault="006E63D9" w:rsidP="006E63D9">
      <w:pPr>
        <w:pStyle w:val="NormalWeb"/>
        <w:rPr>
          <w:color w:val="000000"/>
        </w:rPr>
      </w:pPr>
      <w:r w:rsidRPr="006E63D9">
        <w:rPr>
          <w:color w:val="000000"/>
        </w:rPr>
        <w:t>Overall, this lab provided a strong foundational understanding of how Entity Framework Core bridges the gap between object-oriented C# models and relational databases. The biggest challenge was configuring the database connection and managing Entity Framework dependencies on macOS, which required utilizing Docker to host the SQL Server and using terminal-based</w:t>
      </w:r>
      <w:r w:rsidRPr="006E63D9">
        <w:rPr>
          <w:rStyle w:val="apple-converted-space"/>
          <w:color w:val="000000"/>
        </w:rPr>
        <w:t> </w:t>
      </w:r>
      <w:r w:rsidRPr="006E63D9">
        <w:rPr>
          <w:rStyle w:val="HTMLCode"/>
          <w:rFonts w:ascii="Times New Roman" w:hAnsi="Times New Roman" w:cs="Times New Roman"/>
          <w:color w:val="000000"/>
        </w:rPr>
        <w:t>.NET CLI</w:t>
      </w:r>
      <w:r w:rsidRPr="006E63D9">
        <w:rPr>
          <w:rStyle w:val="apple-converted-space"/>
          <w:color w:val="000000"/>
        </w:rPr>
        <w:t> </w:t>
      </w:r>
      <w:r w:rsidRPr="006E63D9">
        <w:rPr>
          <w:color w:val="000000"/>
        </w:rPr>
        <w:t>commands instead of Visual Studio's GUI tools. Overcoming this challenge significantly improved my understanding of how ASP.NET Core applications are structured under the hood.</w:t>
      </w:r>
    </w:p>
    <w:p w14:paraId="77298505" w14:textId="77777777" w:rsidR="006E63D9" w:rsidRPr="006E63D9" w:rsidRDefault="00260CD1" w:rsidP="006E63D9">
      <w:pPr>
        <w:rPr>
          <w:rFonts w:ascii="Times New Roman" w:hAnsi="Times New Roman" w:cs="Times New Roman"/>
          <w:color w:val="auto"/>
        </w:rPr>
      </w:pPr>
      <w:r w:rsidRPr="00260CD1">
        <w:rPr>
          <w:rFonts w:ascii="Times New Roman" w:hAnsi="Times New Roman" w:cs="Times New Roman"/>
          <w:noProof/>
        </w:rPr>
        <w:pict w14:anchorId="6E7739D2">
          <v:rect id="_x0000_i1025" alt="" style="width:468pt;height:.05pt;mso-width-percent:0;mso-height-percent:0;mso-width-percent:0;mso-height-percent:0" o:hralign="center" o:hrstd="t" o:hr="t" fillcolor="#a0a0a0" stroked="f"/>
        </w:pict>
      </w:r>
    </w:p>
    <w:p w14:paraId="650206A1" w14:textId="77777777" w:rsidR="0013016F" w:rsidRPr="006E63D9" w:rsidRDefault="0013016F" w:rsidP="00E057B4">
      <w:pPr>
        <w:rPr>
          <w:rFonts w:ascii="Times New Roman" w:hAnsi="Times New Roman" w:cs="Times New Roman"/>
        </w:rPr>
      </w:pPr>
    </w:p>
    <w:sectPr w:rsidR="0013016F" w:rsidRPr="006E63D9">
      <w:footerReference w:type="default" r:id="rId11"/>
      <w:headerReference w:type="first" r:id="rId12"/>
      <w:pgSz w:w="12240" w:h="15840"/>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77555" w14:textId="77777777" w:rsidR="00260CD1" w:rsidRDefault="00260CD1">
      <w:r>
        <w:separator/>
      </w:r>
    </w:p>
    <w:p w14:paraId="623CF33A" w14:textId="77777777" w:rsidR="00260CD1" w:rsidRDefault="00260CD1"/>
  </w:endnote>
  <w:endnote w:type="continuationSeparator" w:id="0">
    <w:p w14:paraId="14A39398" w14:textId="77777777" w:rsidR="00260CD1" w:rsidRDefault="00260CD1">
      <w:r>
        <w:continuationSeparator/>
      </w:r>
    </w:p>
    <w:p w14:paraId="6261DF72" w14:textId="77777777" w:rsidR="00260CD1" w:rsidRDefault="00260C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699706"/>
      <w:docPartObj>
        <w:docPartGallery w:val="Page Numbers (Bottom of Page)"/>
        <w:docPartUnique/>
      </w:docPartObj>
    </w:sdtPr>
    <w:sdtEndPr>
      <w:rPr>
        <w:noProof/>
      </w:rPr>
    </w:sdtEndPr>
    <w:sdtContent>
      <w:p w14:paraId="45EB6816" w14:textId="77777777" w:rsidR="0013016F"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9DDB5" w14:textId="77777777" w:rsidR="00260CD1" w:rsidRDefault="00260CD1">
      <w:r>
        <w:separator/>
      </w:r>
    </w:p>
    <w:p w14:paraId="514B55A0" w14:textId="77777777" w:rsidR="00260CD1" w:rsidRDefault="00260CD1"/>
  </w:footnote>
  <w:footnote w:type="continuationSeparator" w:id="0">
    <w:p w14:paraId="4B5DFE51" w14:textId="77777777" w:rsidR="00260CD1" w:rsidRDefault="00260CD1">
      <w:r>
        <w:continuationSeparator/>
      </w:r>
    </w:p>
    <w:p w14:paraId="6FF245F6" w14:textId="77777777" w:rsidR="00260CD1" w:rsidRDefault="00260C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D03B0" w14:textId="25376844" w:rsidR="00DD7FED" w:rsidRPr="00DD7FED" w:rsidRDefault="00DD7FED" w:rsidP="00DD7FED">
    <w:pPr>
      <w:pStyle w:val="Heading1"/>
      <w:jc w:val="center"/>
      <w:rPr>
        <w:rFonts w:ascii="Times New Roman" w:hAnsi="Times New Roman" w:cs="Times New Roman"/>
      </w:rPr>
    </w:pPr>
    <w:r w:rsidRPr="006F042F">
      <w:rPr>
        <w:rFonts w:ascii="Times New Roman" w:hAnsi="Times New Roman" w:cs="Times New Roman"/>
        <w:lang w:val="vi-VN"/>
      </w:rPr>
      <w:t xml:space="preserve">Software Engineering – Lab </w:t>
    </w:r>
    <w:r w:rsidR="000F77BE">
      <w:rPr>
        <w:rFonts w:ascii="Times New Roman" w:hAnsi="Times New Roman" w:cs="Times New Roman"/>
        <w:lang w:val="vi-VN"/>
      </w:rPr>
      <w:t>8</w:t>
    </w:r>
    <w:r w:rsidR="00DE2425">
      <w:rPr>
        <w:rFonts w:ascii="Times New Roman" w:hAnsi="Times New Roman" w:cs="Times New Roman"/>
        <w:lang w:val="vi-VN"/>
      </w:rPr>
      <w:t xml:space="preserve"> </w:t>
    </w:r>
    <w:r w:rsidRPr="006F042F">
      <w:rPr>
        <w:rFonts w:ascii="Times New Roman" w:hAnsi="Times New Roman" w:cs="Times New Roman"/>
        <w:lang w:val="vi-VN"/>
      </w:rPr>
      <w:t>Report</w:t>
    </w:r>
    <w:r w:rsidRPr="006F042F">
      <w:rPr>
        <w:rFonts w:ascii="Times New Roman" w:hAnsi="Times New Roman" w:cs="Times New Roman"/>
        <w:lang w:val="vi-VN"/>
      </w:rPr>
      <w:br/>
      <w:t>Huynh Nhat Huy – 523c0012</w:t>
    </w:r>
    <w:r w:rsidRPr="006F042F">
      <w:rPr>
        <w:rFonts w:ascii="Times New Roman" w:hAnsi="Times New Roman" w:cs="Times New Roman"/>
        <w:lang w:val="vi-VN"/>
      </w:rPr>
      <w:br/>
      <w:t>Software Engineering (2025 – 2026) - TD</w:t>
    </w:r>
    <w:r>
      <w:rPr>
        <w:rFonts w:ascii="Times New Roman" w:hAnsi="Times New Roman" w:cs="Times New Roman"/>
      </w:rPr>
      <w:t>TU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30A86D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26100F1"/>
    <w:multiLevelType w:val="multilevel"/>
    <w:tmpl w:val="9E3E4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F380C"/>
    <w:multiLevelType w:val="multilevel"/>
    <w:tmpl w:val="AAD2E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53AD8"/>
    <w:multiLevelType w:val="multilevel"/>
    <w:tmpl w:val="44C4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E368F"/>
    <w:multiLevelType w:val="multilevel"/>
    <w:tmpl w:val="B68A6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905BC7"/>
    <w:multiLevelType w:val="multilevel"/>
    <w:tmpl w:val="761EC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242BB"/>
    <w:multiLevelType w:val="multilevel"/>
    <w:tmpl w:val="68CCD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B42AF"/>
    <w:multiLevelType w:val="hybridMultilevel"/>
    <w:tmpl w:val="A9163EF6"/>
    <w:lvl w:ilvl="0" w:tplc="32E28D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506BC1"/>
    <w:multiLevelType w:val="multilevel"/>
    <w:tmpl w:val="1F4E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06CDF"/>
    <w:multiLevelType w:val="hybridMultilevel"/>
    <w:tmpl w:val="9E244A1C"/>
    <w:lvl w:ilvl="0" w:tplc="A78AD9E8">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FE2D63"/>
    <w:multiLevelType w:val="multilevel"/>
    <w:tmpl w:val="D9EE3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B5FE2"/>
    <w:multiLevelType w:val="multilevel"/>
    <w:tmpl w:val="6738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432C8"/>
    <w:multiLevelType w:val="hybridMultilevel"/>
    <w:tmpl w:val="23F240C8"/>
    <w:lvl w:ilvl="0" w:tplc="4A669CA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5186580E"/>
    <w:multiLevelType w:val="multilevel"/>
    <w:tmpl w:val="9AD08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BE7D45"/>
    <w:multiLevelType w:val="multilevel"/>
    <w:tmpl w:val="1358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B4179"/>
    <w:multiLevelType w:val="multilevel"/>
    <w:tmpl w:val="F2E2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D02ED"/>
    <w:multiLevelType w:val="hybridMultilevel"/>
    <w:tmpl w:val="9384D9D4"/>
    <w:lvl w:ilvl="0" w:tplc="6B1202B0">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2065884"/>
    <w:multiLevelType w:val="multilevel"/>
    <w:tmpl w:val="2FFC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AB4355"/>
    <w:multiLevelType w:val="hybridMultilevel"/>
    <w:tmpl w:val="0B203272"/>
    <w:lvl w:ilvl="0" w:tplc="CE0E85FE">
      <w:start w:val="1"/>
      <w:numFmt w:val="decimal"/>
      <w:pStyle w:val="ListNumber"/>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73C517F0"/>
    <w:multiLevelType w:val="hybridMultilevel"/>
    <w:tmpl w:val="96A4C17C"/>
    <w:lvl w:ilvl="0" w:tplc="7A66025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90860375">
    <w:abstractNumId w:val="1"/>
  </w:num>
  <w:num w:numId="2" w16cid:durableId="432213880">
    <w:abstractNumId w:val="0"/>
  </w:num>
  <w:num w:numId="3" w16cid:durableId="1851019549">
    <w:abstractNumId w:val="10"/>
  </w:num>
  <w:num w:numId="4" w16cid:durableId="1053962136">
    <w:abstractNumId w:val="19"/>
  </w:num>
  <w:num w:numId="5" w16cid:durableId="27529680">
    <w:abstractNumId w:val="8"/>
  </w:num>
  <w:num w:numId="6" w16cid:durableId="889995165">
    <w:abstractNumId w:val="20"/>
  </w:num>
  <w:num w:numId="7" w16cid:durableId="448815605">
    <w:abstractNumId w:val="17"/>
  </w:num>
  <w:num w:numId="8" w16cid:durableId="1743404620">
    <w:abstractNumId w:val="13"/>
  </w:num>
  <w:num w:numId="9" w16cid:durableId="1809517519">
    <w:abstractNumId w:val="2"/>
  </w:num>
  <w:num w:numId="10" w16cid:durableId="782386940">
    <w:abstractNumId w:val="11"/>
  </w:num>
  <w:num w:numId="11" w16cid:durableId="1203010656">
    <w:abstractNumId w:val="3"/>
  </w:num>
  <w:num w:numId="12" w16cid:durableId="701058091">
    <w:abstractNumId w:val="12"/>
  </w:num>
  <w:num w:numId="13" w16cid:durableId="1106732858">
    <w:abstractNumId w:val="16"/>
  </w:num>
  <w:num w:numId="14" w16cid:durableId="1639262425">
    <w:abstractNumId w:val="7"/>
  </w:num>
  <w:num w:numId="15" w16cid:durableId="832524049">
    <w:abstractNumId w:val="15"/>
  </w:num>
  <w:num w:numId="16" w16cid:durableId="542136762">
    <w:abstractNumId w:val="6"/>
  </w:num>
  <w:num w:numId="17" w16cid:durableId="804737940">
    <w:abstractNumId w:val="4"/>
  </w:num>
  <w:num w:numId="18" w16cid:durableId="446244829">
    <w:abstractNumId w:val="5"/>
  </w:num>
  <w:num w:numId="19" w16cid:durableId="1128549299">
    <w:abstractNumId w:val="9"/>
  </w:num>
  <w:num w:numId="20" w16cid:durableId="643589118">
    <w:abstractNumId w:val="18"/>
  </w:num>
  <w:num w:numId="21" w16cid:durableId="20262030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42F"/>
    <w:rsid w:val="000F77BE"/>
    <w:rsid w:val="001257EF"/>
    <w:rsid w:val="0013016F"/>
    <w:rsid w:val="00133E6B"/>
    <w:rsid w:val="00260CD1"/>
    <w:rsid w:val="002D04ED"/>
    <w:rsid w:val="003A6C2C"/>
    <w:rsid w:val="00531A44"/>
    <w:rsid w:val="005950A7"/>
    <w:rsid w:val="006402BB"/>
    <w:rsid w:val="006E63D9"/>
    <w:rsid w:val="006F042F"/>
    <w:rsid w:val="008A104A"/>
    <w:rsid w:val="008F1F47"/>
    <w:rsid w:val="0099568B"/>
    <w:rsid w:val="00BD3B4D"/>
    <w:rsid w:val="00C078BA"/>
    <w:rsid w:val="00CC4E14"/>
    <w:rsid w:val="00CD3867"/>
    <w:rsid w:val="00DC553C"/>
    <w:rsid w:val="00DD7FED"/>
    <w:rsid w:val="00DE2425"/>
    <w:rsid w:val="00E057B4"/>
    <w:rsid w:val="00EA7BF7"/>
    <w:rsid w:val="00F96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3ABE9"/>
  <w15:chartTrackingRefBased/>
  <w15:docId w15:val="{1554ACE1-EC18-5F43-835B-35557FEE0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Heading2">
    <w:name w:val="heading 2"/>
    <w:basedOn w:val="Normal"/>
    <w:next w:val="Normal"/>
    <w:link w:val="Heading2Char"/>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pPr>
      <w:numPr>
        <w:numId w:val="3"/>
      </w:numP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731C3F" w:themeColor="accent1"/>
      <w:sz w:val="40"/>
      <w:szCs w:val="32"/>
    </w:rPr>
  </w:style>
  <w:style w:type="paragraph" w:styleId="ListNumber">
    <w:name w:val="List Number"/>
    <w:basedOn w:val="Normal"/>
    <w:uiPriority w:val="9"/>
    <w:qFormat/>
    <w:pPr>
      <w:numPr>
        <w:numId w:val="4"/>
      </w:numPr>
    </w:p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7F7F7F" w:themeColor="text1" w:themeTint="8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character" w:styleId="Hyperlink">
    <w:name w:val="Hyperlink"/>
    <w:basedOn w:val="DefaultParagraphFont"/>
    <w:uiPriority w:val="99"/>
    <w:unhideWhenUsed/>
    <w:rPr>
      <w:color w:val="731C3F" w:themeColor="hyperlink"/>
      <w:u w:val="single"/>
    </w:rPr>
  </w:style>
  <w:style w:type="paragraph" w:styleId="ListParagraph">
    <w:name w:val="List Paragraph"/>
    <w:basedOn w:val="Normal"/>
    <w:uiPriority w:val="34"/>
    <w:unhideWhenUsed/>
    <w:qFormat/>
    <w:rsid w:val="006F042F"/>
    <w:pPr>
      <w:ind w:left="720"/>
      <w:contextualSpacing/>
    </w:pPr>
  </w:style>
  <w:style w:type="paragraph" w:styleId="NormalWeb">
    <w:name w:val="Normal (Web)"/>
    <w:basedOn w:val="Normal"/>
    <w:uiPriority w:val="99"/>
    <w:unhideWhenUsed/>
    <w:rsid w:val="003A6C2C"/>
    <w:pPr>
      <w:spacing w:before="100" w:beforeAutospacing="1" w:after="100" w:afterAutospacing="1" w:line="240" w:lineRule="auto"/>
    </w:pPr>
    <w:rPr>
      <w:rFonts w:ascii="Times New Roman" w:eastAsia="Times New Roman" w:hAnsi="Times New Roman" w:cs="Times New Roman"/>
      <w:color w:val="auto"/>
      <w:sz w:val="24"/>
      <w:szCs w:val="24"/>
      <w:lang w:val="en-VN" w:eastAsia="en-US"/>
    </w:rPr>
  </w:style>
  <w:style w:type="character" w:customStyle="1" w:styleId="apple-converted-space">
    <w:name w:val="apple-converted-space"/>
    <w:basedOn w:val="DefaultParagraphFont"/>
    <w:rsid w:val="003A6C2C"/>
  </w:style>
  <w:style w:type="character" w:styleId="HTMLCode">
    <w:name w:val="HTML Code"/>
    <w:basedOn w:val="DefaultParagraphFont"/>
    <w:uiPriority w:val="99"/>
    <w:semiHidden/>
    <w:unhideWhenUsed/>
    <w:rsid w:val="003A6C2C"/>
    <w:rPr>
      <w:rFonts w:ascii="Courier New" w:eastAsia="Times New Roman" w:hAnsi="Courier New" w:cs="Courier New"/>
      <w:sz w:val="20"/>
      <w:szCs w:val="20"/>
    </w:rPr>
  </w:style>
  <w:style w:type="character" w:customStyle="1" w:styleId="citation-440">
    <w:name w:val="citation-440"/>
    <w:basedOn w:val="DefaultParagraphFont"/>
    <w:rsid w:val="003A6C2C"/>
  </w:style>
  <w:style w:type="character" w:customStyle="1" w:styleId="citation-439">
    <w:name w:val="citation-439"/>
    <w:basedOn w:val="DefaultParagraphFont"/>
    <w:rsid w:val="003A6C2C"/>
  </w:style>
  <w:style w:type="character" w:customStyle="1" w:styleId="citation-438">
    <w:name w:val="citation-438"/>
    <w:basedOn w:val="DefaultParagraphFont"/>
    <w:rsid w:val="003A6C2C"/>
  </w:style>
  <w:style w:type="character" w:customStyle="1" w:styleId="citation-437">
    <w:name w:val="citation-437"/>
    <w:basedOn w:val="DefaultParagraphFont"/>
    <w:rsid w:val="003A6C2C"/>
  </w:style>
  <w:style w:type="character" w:customStyle="1" w:styleId="citation-436">
    <w:name w:val="citation-436"/>
    <w:basedOn w:val="DefaultParagraphFont"/>
    <w:rsid w:val="003A6C2C"/>
  </w:style>
  <w:style w:type="character" w:customStyle="1" w:styleId="citation-435">
    <w:name w:val="citation-435"/>
    <w:basedOn w:val="DefaultParagraphFont"/>
    <w:rsid w:val="003A6C2C"/>
  </w:style>
  <w:style w:type="character" w:customStyle="1" w:styleId="citation-434">
    <w:name w:val="citation-434"/>
    <w:basedOn w:val="DefaultParagraphFont"/>
    <w:rsid w:val="003A6C2C"/>
  </w:style>
  <w:style w:type="character" w:customStyle="1" w:styleId="citation-433">
    <w:name w:val="citation-433"/>
    <w:basedOn w:val="DefaultParagraphFont"/>
    <w:rsid w:val="003A6C2C"/>
  </w:style>
  <w:style w:type="character" w:customStyle="1" w:styleId="citation-432">
    <w:name w:val="citation-432"/>
    <w:basedOn w:val="DefaultParagraphFont"/>
    <w:rsid w:val="003A6C2C"/>
  </w:style>
  <w:style w:type="character" w:customStyle="1" w:styleId="citation-431">
    <w:name w:val="citation-431"/>
    <w:basedOn w:val="DefaultParagraphFont"/>
    <w:rsid w:val="003A6C2C"/>
  </w:style>
  <w:style w:type="character" w:customStyle="1" w:styleId="citation-430">
    <w:name w:val="citation-430"/>
    <w:basedOn w:val="DefaultParagraphFont"/>
    <w:rsid w:val="003A6C2C"/>
  </w:style>
  <w:style w:type="character" w:customStyle="1" w:styleId="citation-429">
    <w:name w:val="citation-429"/>
    <w:basedOn w:val="DefaultParagraphFont"/>
    <w:rsid w:val="003A6C2C"/>
  </w:style>
  <w:style w:type="character" w:customStyle="1" w:styleId="citation-428">
    <w:name w:val="citation-428"/>
    <w:basedOn w:val="DefaultParagraphFont"/>
    <w:rsid w:val="003A6C2C"/>
  </w:style>
  <w:style w:type="character" w:customStyle="1" w:styleId="citation-427">
    <w:name w:val="citation-427"/>
    <w:basedOn w:val="DefaultParagraphFont"/>
    <w:rsid w:val="003A6C2C"/>
  </w:style>
  <w:style w:type="character" w:customStyle="1" w:styleId="citation-426">
    <w:name w:val="citation-426"/>
    <w:basedOn w:val="DefaultParagraphFont"/>
    <w:rsid w:val="003A6C2C"/>
  </w:style>
  <w:style w:type="character" w:customStyle="1" w:styleId="citation-425">
    <w:name w:val="citation-425"/>
    <w:basedOn w:val="DefaultParagraphFont"/>
    <w:rsid w:val="003A6C2C"/>
  </w:style>
  <w:style w:type="character" w:customStyle="1" w:styleId="citation-424">
    <w:name w:val="citation-424"/>
    <w:basedOn w:val="DefaultParagraphFont"/>
    <w:rsid w:val="003A6C2C"/>
  </w:style>
  <w:style w:type="character" w:customStyle="1" w:styleId="citation-423">
    <w:name w:val="citation-423"/>
    <w:basedOn w:val="DefaultParagraphFont"/>
    <w:rsid w:val="003A6C2C"/>
  </w:style>
  <w:style w:type="character" w:customStyle="1" w:styleId="citation-422">
    <w:name w:val="citation-422"/>
    <w:basedOn w:val="DefaultParagraphFont"/>
    <w:rsid w:val="003A6C2C"/>
  </w:style>
  <w:style w:type="character" w:customStyle="1" w:styleId="citation-421">
    <w:name w:val="citation-421"/>
    <w:basedOn w:val="DefaultParagraphFont"/>
    <w:rsid w:val="003A6C2C"/>
  </w:style>
  <w:style w:type="character" w:customStyle="1" w:styleId="citation-420">
    <w:name w:val="citation-420"/>
    <w:basedOn w:val="DefaultParagraphFont"/>
    <w:rsid w:val="003A6C2C"/>
  </w:style>
  <w:style w:type="character" w:customStyle="1" w:styleId="citation-419">
    <w:name w:val="citation-419"/>
    <w:basedOn w:val="DefaultParagraphFont"/>
    <w:rsid w:val="003A6C2C"/>
  </w:style>
  <w:style w:type="character" w:customStyle="1" w:styleId="citation-418">
    <w:name w:val="citation-418"/>
    <w:basedOn w:val="DefaultParagraphFont"/>
    <w:rsid w:val="003A6C2C"/>
  </w:style>
  <w:style w:type="character" w:customStyle="1" w:styleId="button-label">
    <w:name w:val="button-label"/>
    <w:basedOn w:val="DefaultParagraphFont"/>
    <w:rsid w:val="006E63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hundercock2/Library/Containers/com.microsoft.Word/Data/Library/Application%20Support/Microsoft/Office/16.0/DTS/en-US%7bDD3828DC-4234-474C-B6C1-4B00F9F8A9F3%7d/%7bAD9678E8-4F7F-C949-916A-5DD87324B663%7dtf10002086.dotx" TargetMode="Externa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{AD9678E8-4F7F-C949-916A-5DD87324B663}tf10002086.dotx</Template>
  <TotalTime>4</TotalTime>
  <Pages>4</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Don</dc:creator>
  <cp:keywords/>
  <dc:description/>
  <cp:lastModifiedBy>Hai Don</cp:lastModifiedBy>
  <cp:revision>3</cp:revision>
  <dcterms:created xsi:type="dcterms:W3CDTF">2026-05-02T20:33:00Z</dcterms:created>
  <dcterms:modified xsi:type="dcterms:W3CDTF">2026-05-02T20:56:00Z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ies>
</file>