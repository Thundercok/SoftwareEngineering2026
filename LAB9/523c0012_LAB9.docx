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0013" w:rsidRPr="006F0013" w:rsidRDefault="006F0013" w:rsidP="006F0013">
      <w:pPr>
        <w:pStyle w:val="Heading2"/>
        <w:spacing w:before="0"/>
        <w:rPr>
          <w:rFonts w:ascii="Times New Roman" w:hAnsi="Times New Roman" w:cs="Times New Roman"/>
          <w:color w:val="000000"/>
        </w:rPr>
      </w:pPr>
      <w:r w:rsidRPr="006F0013">
        <w:rPr>
          <w:rFonts w:ascii="Times New Roman" w:hAnsi="Times New Roman" w:cs="Times New Roman"/>
          <w:color w:val="000000"/>
        </w:rPr>
        <w:t>1. Introduction and Objectives</w:t>
      </w:r>
    </w:p>
    <w:p w:rsidR="006F0013" w:rsidRPr="006F0013" w:rsidRDefault="006F0013" w:rsidP="006F0013">
      <w:pPr>
        <w:pStyle w:val="NormalWeb"/>
        <w:spacing w:before="0" w:beforeAutospacing="0"/>
        <w:rPr>
          <w:color w:val="000000"/>
        </w:rPr>
      </w:pPr>
      <w:r w:rsidRPr="006F0013">
        <w:rPr>
          <w:color w:val="000000"/>
        </w:rPr>
        <w:t>The objective of this laboratory was to implement professional software testing methodologies within a .NET Core environment. The work was divided into two core areas:</w:t>
      </w:r>
    </w:p>
    <w:p w:rsidR="006F0013" w:rsidRPr="006F0013" w:rsidRDefault="006F0013" w:rsidP="006F0013">
      <w:pPr>
        <w:pStyle w:val="NormalWeb"/>
        <w:numPr>
          <w:ilvl w:val="0"/>
          <w:numId w:val="130"/>
        </w:numPr>
        <w:spacing w:before="0" w:beforeAutospacing="0"/>
        <w:rPr>
          <w:color w:val="000000"/>
        </w:rPr>
      </w:pPr>
      <w:r w:rsidRPr="006F0013">
        <w:rPr>
          <w:b/>
          <w:bCs/>
          <w:color w:val="000000"/>
        </w:rPr>
        <w:t>Unit Testing:</w:t>
      </w:r>
      <w:r w:rsidRPr="006F0013">
        <w:rPr>
          <w:rStyle w:val="apple-converted-space"/>
          <w:color w:val="000000"/>
        </w:rPr>
        <w:t> </w:t>
      </w:r>
      <w:r w:rsidRPr="006F0013">
        <w:rPr>
          <w:color w:val="000000"/>
        </w:rPr>
        <w:t>Validating individual logic components using</w:t>
      </w:r>
      <w:r w:rsidRPr="006F0013">
        <w:rPr>
          <w:rStyle w:val="apple-converted-space"/>
          <w:color w:val="000000"/>
        </w:rPr>
        <w:t> </w:t>
      </w:r>
      <w:r w:rsidRPr="006F0013">
        <w:rPr>
          <w:b/>
          <w:bCs/>
          <w:color w:val="000000"/>
        </w:rPr>
        <w:t>xUnit</w:t>
      </w:r>
      <w:r w:rsidRPr="006F0013">
        <w:rPr>
          <w:rStyle w:val="apple-converted-space"/>
          <w:color w:val="000000"/>
        </w:rPr>
        <w:t> </w:t>
      </w:r>
      <w:r w:rsidRPr="006F0013">
        <w:rPr>
          <w:color w:val="000000"/>
        </w:rPr>
        <w:t>and</w:t>
      </w:r>
      <w:r w:rsidRPr="006F0013">
        <w:rPr>
          <w:rStyle w:val="apple-converted-space"/>
          <w:color w:val="000000"/>
        </w:rPr>
        <w:t> </w:t>
      </w:r>
      <w:r w:rsidRPr="006F0013">
        <w:rPr>
          <w:b/>
          <w:bCs/>
          <w:color w:val="000000"/>
        </w:rPr>
        <w:t>MSTest</w:t>
      </w:r>
      <w:r w:rsidRPr="006F0013">
        <w:rPr>
          <w:color w:val="000000"/>
        </w:rPr>
        <w:t>, applying Equivalence Partitioning (EP) and Boundary Value Analysis (BVA).</w:t>
      </w:r>
    </w:p>
    <w:p w:rsidR="006F0013" w:rsidRPr="006F0013" w:rsidRDefault="006F0013" w:rsidP="006F0013">
      <w:pPr>
        <w:pStyle w:val="NormalWeb"/>
        <w:numPr>
          <w:ilvl w:val="0"/>
          <w:numId w:val="130"/>
        </w:numPr>
        <w:spacing w:before="0" w:beforeAutospacing="0"/>
        <w:rPr>
          <w:color w:val="000000"/>
        </w:rPr>
      </w:pPr>
      <w:r w:rsidRPr="006F0013">
        <w:rPr>
          <w:b/>
          <w:bCs/>
          <w:color w:val="000000"/>
        </w:rPr>
        <w:t>Automation Testing:</w:t>
      </w:r>
      <w:r w:rsidRPr="006F0013">
        <w:rPr>
          <w:rStyle w:val="apple-converted-space"/>
          <w:color w:val="000000"/>
        </w:rPr>
        <w:t> </w:t>
      </w:r>
      <w:r w:rsidRPr="006F0013">
        <w:rPr>
          <w:color w:val="000000"/>
        </w:rPr>
        <w:t>Simulating user behavior on web interfaces using</w:t>
      </w:r>
      <w:r w:rsidRPr="006F0013">
        <w:rPr>
          <w:rStyle w:val="apple-converted-space"/>
          <w:color w:val="000000"/>
        </w:rPr>
        <w:t> </w:t>
      </w:r>
      <w:r w:rsidRPr="006F0013">
        <w:rPr>
          <w:b/>
          <w:bCs/>
          <w:color w:val="000000"/>
        </w:rPr>
        <w:t>Selenium WebDriver</w:t>
      </w:r>
      <w:r w:rsidRPr="006F0013">
        <w:rPr>
          <w:rStyle w:val="apple-converted-space"/>
          <w:color w:val="000000"/>
        </w:rPr>
        <w:t> </w:t>
      </w:r>
      <w:r w:rsidRPr="006F0013">
        <w:rPr>
          <w:color w:val="000000"/>
        </w:rPr>
        <w:t>and</w:t>
      </w:r>
      <w:r w:rsidRPr="006F0013">
        <w:rPr>
          <w:rStyle w:val="apple-converted-space"/>
          <w:color w:val="000000"/>
        </w:rPr>
        <w:t> </w:t>
      </w:r>
      <w:r w:rsidRPr="006F0013">
        <w:rPr>
          <w:b/>
          <w:bCs/>
          <w:color w:val="000000"/>
        </w:rPr>
        <w:t>Chrome Driver</w:t>
      </w:r>
      <w:r w:rsidRPr="006F0013">
        <w:rPr>
          <w:color w:val="000000"/>
        </w:rPr>
        <w:t>.</w:t>
      </w:r>
    </w:p>
    <w:p w:rsidR="006F0013" w:rsidRPr="006F0013" w:rsidRDefault="006F0013" w:rsidP="006F0013">
      <w:pPr>
        <w:pStyle w:val="Heading2"/>
        <w:spacing w:before="0"/>
        <w:rPr>
          <w:rFonts w:ascii="Times New Roman" w:hAnsi="Times New Roman" w:cs="Times New Roman"/>
          <w:color w:val="000000"/>
        </w:rPr>
      </w:pPr>
      <w:r w:rsidRPr="006F0013">
        <w:rPr>
          <w:rFonts w:ascii="Times New Roman" w:hAnsi="Times New Roman" w:cs="Times New Roman"/>
          <w:color w:val="000000"/>
        </w:rPr>
        <w:t>2. Technical Environment</w:t>
      </w:r>
    </w:p>
    <w:p w:rsidR="006F0013" w:rsidRPr="006F0013" w:rsidRDefault="006F0013" w:rsidP="006F0013">
      <w:pPr>
        <w:pStyle w:val="NormalWeb"/>
        <w:numPr>
          <w:ilvl w:val="0"/>
          <w:numId w:val="131"/>
        </w:numPr>
        <w:spacing w:before="0" w:beforeAutospacing="0"/>
        <w:rPr>
          <w:color w:val="000000"/>
        </w:rPr>
      </w:pPr>
      <w:r w:rsidRPr="006F0013">
        <w:rPr>
          <w:b/>
          <w:bCs/>
          <w:color w:val="000000"/>
        </w:rPr>
        <w:t>OS:</w:t>
      </w:r>
      <w:r w:rsidRPr="006F0013">
        <w:rPr>
          <w:rStyle w:val="apple-converted-space"/>
          <w:color w:val="000000"/>
        </w:rPr>
        <w:t> </w:t>
      </w:r>
      <w:r w:rsidRPr="006F0013">
        <w:rPr>
          <w:color w:val="000000"/>
        </w:rPr>
        <w:t>macOS (Apple Silicon).</w:t>
      </w:r>
    </w:p>
    <w:p w:rsidR="006F0013" w:rsidRPr="006F0013" w:rsidRDefault="006F0013" w:rsidP="006F0013">
      <w:pPr>
        <w:pStyle w:val="NormalWeb"/>
        <w:numPr>
          <w:ilvl w:val="0"/>
          <w:numId w:val="131"/>
        </w:numPr>
        <w:spacing w:before="0" w:beforeAutospacing="0"/>
        <w:rPr>
          <w:color w:val="000000"/>
        </w:rPr>
      </w:pPr>
      <w:r w:rsidRPr="006F0013">
        <w:rPr>
          <w:b/>
          <w:bCs/>
          <w:color w:val="000000"/>
        </w:rPr>
        <w:t>IDE:</w:t>
      </w:r>
      <w:r w:rsidRPr="006F0013">
        <w:rPr>
          <w:rStyle w:val="apple-converted-space"/>
          <w:color w:val="000000"/>
        </w:rPr>
        <w:t> </w:t>
      </w:r>
      <w:r w:rsidRPr="006F0013">
        <w:rPr>
          <w:color w:val="000000"/>
        </w:rPr>
        <w:t>JetBrains Rider.</w:t>
      </w:r>
    </w:p>
    <w:p w:rsidR="006F0013" w:rsidRPr="006F0013" w:rsidRDefault="006F0013" w:rsidP="006F0013">
      <w:pPr>
        <w:pStyle w:val="NormalWeb"/>
        <w:numPr>
          <w:ilvl w:val="0"/>
          <w:numId w:val="131"/>
        </w:numPr>
        <w:spacing w:before="0" w:beforeAutospacing="0"/>
        <w:rPr>
          <w:color w:val="000000"/>
        </w:rPr>
      </w:pPr>
      <w:r w:rsidRPr="006F0013">
        <w:rPr>
          <w:b/>
          <w:bCs/>
          <w:color w:val="000000"/>
        </w:rPr>
        <w:t>Testing Frameworks:</w:t>
      </w:r>
      <w:r w:rsidRPr="006F0013">
        <w:rPr>
          <w:rStyle w:val="apple-converted-space"/>
          <w:color w:val="000000"/>
        </w:rPr>
        <w:t> </w:t>
      </w:r>
      <w:r w:rsidRPr="006F0013">
        <w:rPr>
          <w:color w:val="000000"/>
        </w:rPr>
        <w:t>xUnit, MSTest (Microsoft.VisualStudio.TestTools.UnitTesting).</w:t>
      </w:r>
    </w:p>
    <w:p w:rsidR="006F0013" w:rsidRPr="006F0013" w:rsidRDefault="006F0013" w:rsidP="006F0013">
      <w:pPr>
        <w:pStyle w:val="NormalWeb"/>
        <w:numPr>
          <w:ilvl w:val="0"/>
          <w:numId w:val="131"/>
        </w:numPr>
        <w:spacing w:before="0" w:beforeAutospacing="0"/>
        <w:rPr>
          <w:color w:val="000000"/>
        </w:rPr>
      </w:pPr>
      <w:r w:rsidRPr="006F0013">
        <w:rPr>
          <w:b/>
          <w:bCs/>
          <w:color w:val="000000"/>
        </w:rPr>
        <w:t>Automation Tools:</w:t>
      </w:r>
      <w:r w:rsidRPr="006F0013">
        <w:rPr>
          <w:rStyle w:val="apple-converted-space"/>
          <w:color w:val="000000"/>
        </w:rPr>
        <w:t> </w:t>
      </w:r>
      <w:r w:rsidRPr="006F0013">
        <w:rPr>
          <w:color w:val="000000"/>
        </w:rPr>
        <w:t>Selenium WebDriver, Selenium ChromeDriver.</w:t>
      </w:r>
    </w:p>
    <w:p w:rsidR="006F0013" w:rsidRPr="006F0013" w:rsidRDefault="006F0013" w:rsidP="006F0013">
      <w:pPr>
        <w:pStyle w:val="NormalWeb"/>
        <w:numPr>
          <w:ilvl w:val="0"/>
          <w:numId w:val="131"/>
        </w:numPr>
        <w:spacing w:before="0" w:beforeAutospacing="0"/>
        <w:rPr>
          <w:color w:val="000000"/>
        </w:rPr>
      </w:pPr>
      <w:r w:rsidRPr="006F0013">
        <w:rPr>
          <w:b/>
          <w:bCs/>
          <w:color w:val="000000"/>
        </w:rPr>
        <w:t>Data Handling:</w:t>
      </w:r>
      <w:r w:rsidRPr="006F0013">
        <w:rPr>
          <w:rStyle w:val="apple-converted-space"/>
          <w:color w:val="000000"/>
        </w:rPr>
        <w:t> </w:t>
      </w:r>
      <w:r w:rsidRPr="006F0013">
        <w:rPr>
          <w:color w:val="000000"/>
        </w:rPr>
        <w:t>CsvHelper for data-driven testing.</w:t>
      </w:r>
    </w:p>
    <w:p w:rsidR="006F0013" w:rsidRPr="006F0013" w:rsidRDefault="006F0013" w:rsidP="006F0013">
      <w:pPr>
        <w:pStyle w:val="Heading2"/>
        <w:spacing w:before="0"/>
        <w:rPr>
          <w:rFonts w:ascii="Times New Roman" w:hAnsi="Times New Roman" w:cs="Times New Roman"/>
          <w:color w:val="000000"/>
        </w:rPr>
      </w:pPr>
      <w:r w:rsidRPr="006F0013">
        <w:rPr>
          <w:rFonts w:ascii="Times New Roman" w:hAnsi="Times New Roman" w:cs="Times New Roman"/>
          <w:color w:val="000000"/>
        </w:rPr>
        <w:t>3. Laboratory Implementation</w:t>
      </w:r>
    </w:p>
    <w:p w:rsidR="006F0013" w:rsidRPr="006F0013" w:rsidRDefault="006F0013" w:rsidP="006F0013">
      <w:pPr>
        <w:pStyle w:val="Heading3"/>
        <w:spacing w:before="0"/>
        <w:rPr>
          <w:rFonts w:ascii="Times New Roman" w:hAnsi="Times New Roman" w:cs="Times New Roman"/>
          <w:color w:val="000000"/>
        </w:rPr>
      </w:pPr>
      <w:r w:rsidRPr="006F0013">
        <w:rPr>
          <w:rFonts w:ascii="Times New Roman" w:hAnsi="Times New Roman" w:cs="Times New Roman"/>
          <w:color w:val="000000"/>
        </w:rPr>
        <w:t>3.1. Exercise 1: BasicMath Logic &amp; Unit Testing</w:t>
      </w:r>
    </w:p>
    <w:p w:rsidR="006F0013" w:rsidRPr="006F0013" w:rsidRDefault="006F0013" w:rsidP="006F0013">
      <w:pPr>
        <w:pStyle w:val="NormalWeb"/>
        <w:spacing w:before="0" w:beforeAutospacing="0"/>
        <w:rPr>
          <w:color w:val="000000"/>
        </w:rPr>
      </w:pPr>
      <w:r w:rsidRPr="006F0013">
        <w:rPr>
          <w:color w:val="000000"/>
        </w:rPr>
        <w:t>I developed a</w:t>
      </w:r>
      <w:r w:rsidRPr="006F0013">
        <w:rPr>
          <w:rStyle w:val="apple-converted-space"/>
          <w:color w:val="000000"/>
        </w:rPr>
        <w:t> </w:t>
      </w:r>
      <w:r w:rsidRPr="006F0013">
        <w:rPr>
          <w:rStyle w:val="HTMLCode"/>
          <w:rFonts w:ascii="Times New Roman" w:hAnsi="Times New Roman" w:cs="Times New Roman"/>
          <w:color w:val="000000"/>
        </w:rPr>
        <w:t>BasicMaths</w:t>
      </w:r>
      <w:r w:rsidRPr="006F0013">
        <w:rPr>
          <w:rStyle w:val="apple-converted-space"/>
          <w:color w:val="000000"/>
        </w:rPr>
        <w:t> </w:t>
      </w:r>
      <w:r w:rsidRPr="006F0013">
        <w:rPr>
          <w:color w:val="000000"/>
        </w:rPr>
        <w:t>class to handle fundamental arithmetic. To ensure reliability, I implemented unit tests using both Inline Data and Theory attributes.</w:t>
      </w:r>
    </w:p>
    <w:p w:rsidR="006F0013" w:rsidRPr="006F0013" w:rsidRDefault="006F0013" w:rsidP="006F0013">
      <w:pPr>
        <w:pStyle w:val="NormalWeb"/>
        <w:spacing w:before="0" w:beforeAutospacing="0"/>
        <w:rPr>
          <w:color w:val="000000"/>
        </w:rPr>
      </w:pPr>
      <w:r w:rsidRPr="006F0013">
        <w:rPr>
          <w:b/>
          <w:bCs/>
          <w:color w:val="000000"/>
        </w:rPr>
        <w:t>Key Testing Strategies Applied:</w:t>
      </w:r>
    </w:p>
    <w:p w:rsidR="006F0013" w:rsidRPr="006F0013" w:rsidRDefault="006F0013" w:rsidP="006F0013">
      <w:pPr>
        <w:pStyle w:val="NormalWeb"/>
        <w:numPr>
          <w:ilvl w:val="0"/>
          <w:numId w:val="132"/>
        </w:numPr>
        <w:spacing w:before="0" w:beforeAutospacing="0"/>
        <w:rPr>
          <w:color w:val="000000"/>
        </w:rPr>
      </w:pPr>
      <w:r w:rsidRPr="006F0013">
        <w:rPr>
          <w:b/>
          <w:bCs/>
          <w:color w:val="000000"/>
        </w:rPr>
        <w:t>Equivalence Partitioning (EP):</w:t>
      </w:r>
      <w:r w:rsidRPr="006F0013">
        <w:rPr>
          <w:rStyle w:val="apple-converted-space"/>
          <w:color w:val="000000"/>
        </w:rPr>
        <w:t> </w:t>
      </w:r>
      <w:r w:rsidRPr="006F0013">
        <w:rPr>
          <w:color w:val="000000"/>
        </w:rPr>
        <w:t>Grouped inputs into Positive, Negative, and Zero sets.</w:t>
      </w:r>
    </w:p>
    <w:p w:rsidR="006F0013" w:rsidRPr="006F0013" w:rsidRDefault="006F0013" w:rsidP="006F0013">
      <w:pPr>
        <w:pStyle w:val="NormalWeb"/>
        <w:numPr>
          <w:ilvl w:val="0"/>
          <w:numId w:val="132"/>
        </w:numPr>
        <w:spacing w:before="0" w:beforeAutospacing="0"/>
        <w:rPr>
          <w:color w:val="000000"/>
        </w:rPr>
      </w:pPr>
      <w:r w:rsidRPr="006F0013">
        <w:rPr>
          <w:b/>
          <w:bCs/>
          <w:color w:val="000000"/>
        </w:rPr>
        <w:t>Boundary Value Analysis (BVA):</w:t>
      </w:r>
      <w:r w:rsidRPr="006F0013">
        <w:rPr>
          <w:rStyle w:val="apple-converted-space"/>
          <w:color w:val="000000"/>
        </w:rPr>
        <w:t> </w:t>
      </w:r>
      <w:r w:rsidRPr="006F0013">
        <w:rPr>
          <w:color w:val="000000"/>
        </w:rPr>
        <w:t>Tested</w:t>
      </w:r>
      <w:r w:rsidRPr="006F0013">
        <w:rPr>
          <w:rStyle w:val="apple-converted-space"/>
          <w:color w:val="000000"/>
        </w:rPr>
        <w:t> </w:t>
      </w:r>
      <w:r w:rsidRPr="006F0013">
        <w:rPr>
          <w:rStyle w:val="HTMLCode"/>
          <w:rFonts w:ascii="Times New Roman" w:hAnsi="Times New Roman" w:cs="Times New Roman"/>
          <w:color w:val="000000"/>
        </w:rPr>
        <w:t>int.MaxValue</w:t>
      </w:r>
      <w:r w:rsidRPr="006F0013">
        <w:rPr>
          <w:rStyle w:val="apple-converted-space"/>
          <w:color w:val="000000"/>
        </w:rPr>
        <w:t> </w:t>
      </w:r>
      <w:r w:rsidRPr="006F0013">
        <w:rPr>
          <w:color w:val="000000"/>
        </w:rPr>
        <w:t>and</w:t>
      </w:r>
      <w:r w:rsidRPr="006F0013">
        <w:rPr>
          <w:rStyle w:val="apple-converted-space"/>
          <w:color w:val="000000"/>
        </w:rPr>
        <w:t> </w:t>
      </w:r>
      <w:r w:rsidRPr="006F0013">
        <w:rPr>
          <w:rStyle w:val="HTMLCode"/>
          <w:rFonts w:ascii="Times New Roman" w:hAnsi="Times New Roman" w:cs="Times New Roman"/>
          <w:color w:val="000000"/>
        </w:rPr>
        <w:t>int.MinValue</w:t>
      </w:r>
      <w:r w:rsidRPr="006F0013">
        <w:rPr>
          <w:rStyle w:val="apple-converted-space"/>
          <w:color w:val="000000"/>
        </w:rPr>
        <w:t> </w:t>
      </w:r>
      <w:r w:rsidRPr="006F0013">
        <w:rPr>
          <w:color w:val="000000"/>
        </w:rPr>
        <w:t>to verify overflow/underflow handling.</w:t>
      </w:r>
    </w:p>
    <w:p w:rsidR="006F0013" w:rsidRPr="006F0013" w:rsidRDefault="006F0013" w:rsidP="006F0013">
      <w:pPr>
        <w:pStyle w:val="NormalWeb"/>
        <w:spacing w:before="0" w:beforeAutospacing="0"/>
        <w:rPr>
          <w:color w:val="000000"/>
        </w:rPr>
      </w:pPr>
      <w:r w:rsidRPr="006F0013">
        <w:rPr>
          <w:b/>
          <w:bCs/>
          <w:color w:val="000000"/>
        </w:rPr>
        <w:t>Implementation Note:</w:t>
      </w:r>
      <w:r w:rsidRPr="006F0013">
        <w:rPr>
          <w:rStyle w:val="apple-converted-space"/>
          <w:color w:val="000000"/>
        </w:rPr>
        <w:t> </w:t>
      </w:r>
      <w:r w:rsidRPr="006F0013">
        <w:rPr>
          <w:color w:val="000000"/>
        </w:rPr>
        <w:t>In Rider, I utilized the</w:t>
      </w:r>
      <w:r w:rsidRPr="006F0013">
        <w:rPr>
          <w:rStyle w:val="apple-converted-space"/>
          <w:color w:val="000000"/>
        </w:rPr>
        <w:t> </w:t>
      </w:r>
      <w:r w:rsidRPr="006F0013">
        <w:rPr>
          <w:b/>
          <w:bCs/>
          <w:color w:val="000000"/>
        </w:rPr>
        <w:t>Unit Test Explorer</w:t>
      </w:r>
      <w:r w:rsidRPr="006F0013">
        <w:rPr>
          <w:rStyle w:val="apple-converted-space"/>
          <w:color w:val="000000"/>
        </w:rPr>
        <w:t> </w:t>
      </w:r>
      <w:r w:rsidRPr="006F0013">
        <w:rPr>
          <w:color w:val="000000"/>
        </w:rPr>
        <w:t>to visualize test success and ensure all logic branches (including</w:t>
      </w:r>
      <w:r w:rsidRPr="006F0013">
        <w:rPr>
          <w:rStyle w:val="apple-converted-space"/>
          <w:color w:val="000000"/>
        </w:rPr>
        <w:t> </w:t>
      </w:r>
      <w:r w:rsidRPr="006F0013">
        <w:rPr>
          <w:rStyle w:val="HTMLCode"/>
          <w:rFonts w:ascii="Times New Roman" w:hAnsi="Times New Roman" w:cs="Times New Roman"/>
          <w:color w:val="000000"/>
        </w:rPr>
        <w:t>DivideByZeroException</w:t>
      </w:r>
      <w:r w:rsidRPr="006F0013">
        <w:rPr>
          <w:color w:val="000000"/>
        </w:rPr>
        <w:t>) were covered.</w:t>
      </w:r>
    </w:p>
    <w:p w:rsidR="006F0013" w:rsidRPr="006F0013" w:rsidRDefault="006F0013" w:rsidP="006F0013">
      <w:pPr>
        <w:pStyle w:val="Heading3"/>
        <w:spacing w:before="0"/>
        <w:rPr>
          <w:rFonts w:ascii="Times New Roman" w:hAnsi="Times New Roman" w:cs="Times New Roman"/>
          <w:color w:val="000000"/>
        </w:rPr>
      </w:pPr>
      <w:r w:rsidRPr="006F0013">
        <w:rPr>
          <w:rFonts w:ascii="Times New Roman" w:hAnsi="Times New Roman" w:cs="Times New Roman"/>
          <w:color w:val="000000"/>
        </w:rPr>
        <w:t>3.2. Exercise 2: Data-Driven Testing (CSV Integration)</w:t>
      </w:r>
    </w:p>
    <w:p w:rsidR="006F0013" w:rsidRPr="006F0013" w:rsidRDefault="006F0013" w:rsidP="006F0013">
      <w:pPr>
        <w:pStyle w:val="NormalWeb"/>
        <w:spacing w:before="0" w:beforeAutospacing="0"/>
        <w:rPr>
          <w:color w:val="000000"/>
        </w:rPr>
      </w:pPr>
      <w:r w:rsidRPr="006F0013">
        <w:rPr>
          <w:color w:val="000000"/>
        </w:rPr>
        <w:t>To simulate real-world bulk testing, I integrated</w:t>
      </w:r>
      <w:r w:rsidRPr="006F0013">
        <w:rPr>
          <w:rStyle w:val="apple-converted-space"/>
          <w:color w:val="000000"/>
        </w:rPr>
        <w:t> </w:t>
      </w:r>
      <w:r w:rsidRPr="006F0013">
        <w:rPr>
          <w:rStyle w:val="HTMLCode"/>
          <w:rFonts w:ascii="Times New Roman" w:hAnsi="Times New Roman" w:cs="Times New Roman"/>
          <w:color w:val="000000"/>
        </w:rPr>
        <w:t>CsvHelper</w:t>
      </w:r>
      <w:r w:rsidRPr="006F0013">
        <w:rPr>
          <w:color w:val="000000"/>
        </w:rPr>
        <w:t>. Instead of hard-coding test cases, the application reads from</w:t>
      </w:r>
      <w:r w:rsidRPr="006F0013">
        <w:rPr>
          <w:rStyle w:val="apple-converted-space"/>
          <w:color w:val="000000"/>
        </w:rPr>
        <w:t> </w:t>
      </w:r>
      <w:r w:rsidRPr="006F0013">
        <w:rPr>
          <w:rStyle w:val="HTMLCode"/>
          <w:rFonts w:ascii="Times New Roman" w:hAnsi="Times New Roman" w:cs="Times New Roman"/>
          <w:color w:val="000000"/>
        </w:rPr>
        <w:t>add_testdata.csv</w:t>
      </w:r>
      <w:r w:rsidRPr="006F0013">
        <w:rPr>
          <w:rStyle w:val="apple-converted-space"/>
          <w:color w:val="000000"/>
        </w:rPr>
        <w:t> </w:t>
      </w:r>
      <w:r w:rsidRPr="006F0013">
        <w:rPr>
          <w:color w:val="000000"/>
        </w:rPr>
        <w:t>and</w:t>
      </w:r>
      <w:r w:rsidRPr="006F0013">
        <w:rPr>
          <w:rStyle w:val="apple-converted-space"/>
          <w:color w:val="000000"/>
        </w:rPr>
        <w:t> </w:t>
      </w:r>
      <w:r w:rsidRPr="006F0013">
        <w:rPr>
          <w:rStyle w:val="HTMLCode"/>
          <w:rFonts w:ascii="Times New Roman" w:hAnsi="Times New Roman" w:cs="Times New Roman"/>
          <w:color w:val="000000"/>
        </w:rPr>
        <w:t>subtract_testdata.csv</w:t>
      </w:r>
      <w:r w:rsidRPr="006F0013">
        <w:rPr>
          <w:color w:val="000000"/>
        </w:rPr>
        <w:t>.</w:t>
      </w:r>
    </w:p>
    <w:p w:rsidR="006F0013" w:rsidRPr="006F0013" w:rsidRDefault="006F0013" w:rsidP="006F0013">
      <w:pPr>
        <w:pStyle w:val="NormalWeb"/>
        <w:numPr>
          <w:ilvl w:val="0"/>
          <w:numId w:val="133"/>
        </w:numPr>
        <w:spacing w:before="0" w:beforeAutospacing="0"/>
        <w:rPr>
          <w:color w:val="000000"/>
        </w:rPr>
      </w:pPr>
      <w:r w:rsidRPr="006F0013">
        <w:rPr>
          <w:b/>
          <w:bCs/>
          <w:color w:val="000000"/>
        </w:rPr>
        <w:lastRenderedPageBreak/>
        <w:t>Achievement:</w:t>
      </w:r>
      <w:r w:rsidRPr="006F0013">
        <w:rPr>
          <w:rStyle w:val="apple-converted-space"/>
          <w:color w:val="000000"/>
        </w:rPr>
        <w:t> </w:t>
      </w:r>
      <w:r w:rsidRPr="006F0013">
        <w:rPr>
          <w:color w:val="000000"/>
        </w:rPr>
        <w:t>Decoupled test logic from test data, allowing for easy expansion of test suites without modifying source code.</w:t>
      </w:r>
    </w:p>
    <w:p w:rsidR="006F0013" w:rsidRPr="006F0013" w:rsidRDefault="006F0013" w:rsidP="006F0013">
      <w:pPr>
        <w:pStyle w:val="Heading3"/>
        <w:spacing w:before="0"/>
        <w:rPr>
          <w:rFonts w:ascii="Times New Roman" w:hAnsi="Times New Roman" w:cs="Times New Roman"/>
          <w:color w:val="000000"/>
        </w:rPr>
      </w:pPr>
      <w:r w:rsidRPr="006F0013">
        <w:rPr>
          <w:rFonts w:ascii="Times New Roman" w:hAnsi="Times New Roman" w:cs="Times New Roman"/>
          <w:color w:val="000000"/>
        </w:rPr>
        <w:t>3.3. Exercise 3: Bank Account Management Validation</w:t>
      </w:r>
    </w:p>
    <w:p w:rsidR="006F0013" w:rsidRPr="006F0013" w:rsidRDefault="006F0013" w:rsidP="006F0013">
      <w:pPr>
        <w:pStyle w:val="NormalWeb"/>
        <w:spacing w:before="0" w:beforeAutospacing="0"/>
        <w:rPr>
          <w:color w:val="000000"/>
        </w:rPr>
      </w:pPr>
      <w:r w:rsidRPr="006F0013">
        <w:rPr>
          <w:color w:val="000000"/>
        </w:rPr>
        <w:t>I implemented a</w:t>
      </w:r>
      <w:r w:rsidRPr="006F0013">
        <w:rPr>
          <w:rStyle w:val="apple-converted-space"/>
          <w:color w:val="000000"/>
        </w:rPr>
        <w:t> </w:t>
      </w:r>
      <w:r w:rsidRPr="006F0013">
        <w:rPr>
          <w:rStyle w:val="HTMLCode"/>
          <w:rFonts w:ascii="Times New Roman" w:hAnsi="Times New Roman" w:cs="Times New Roman"/>
          <w:color w:val="000000"/>
        </w:rPr>
        <w:t>BankAccount</w:t>
      </w:r>
      <w:r w:rsidRPr="006F0013">
        <w:rPr>
          <w:rStyle w:val="apple-converted-space"/>
          <w:color w:val="000000"/>
        </w:rPr>
        <w:t> </w:t>
      </w:r>
      <w:r w:rsidRPr="006F0013">
        <w:rPr>
          <w:color w:val="000000"/>
        </w:rPr>
        <w:t>system with</w:t>
      </w:r>
      <w:r w:rsidRPr="006F0013">
        <w:rPr>
          <w:rStyle w:val="apple-converted-space"/>
          <w:color w:val="000000"/>
        </w:rPr>
        <w:t> </w:t>
      </w:r>
      <w:r w:rsidRPr="006F0013">
        <w:rPr>
          <w:rStyle w:val="HTMLCode"/>
          <w:rFonts w:ascii="Times New Roman" w:hAnsi="Times New Roman" w:cs="Times New Roman"/>
          <w:color w:val="000000"/>
        </w:rPr>
        <w:t>Debit</w:t>
      </w:r>
      <w:r w:rsidRPr="006F0013">
        <w:rPr>
          <w:color w:val="000000"/>
        </w:rPr>
        <w:t>,</w:t>
      </w:r>
      <w:r w:rsidRPr="006F0013">
        <w:rPr>
          <w:rStyle w:val="apple-converted-space"/>
          <w:color w:val="000000"/>
        </w:rPr>
        <w:t> </w:t>
      </w:r>
      <w:r w:rsidRPr="006F0013">
        <w:rPr>
          <w:rStyle w:val="HTMLCode"/>
          <w:rFonts w:ascii="Times New Roman" w:hAnsi="Times New Roman" w:cs="Times New Roman"/>
          <w:color w:val="000000"/>
        </w:rPr>
        <w:t>Credit</w:t>
      </w:r>
      <w:r w:rsidRPr="006F0013">
        <w:rPr>
          <w:color w:val="000000"/>
        </w:rPr>
        <w:t>, and</w:t>
      </w:r>
      <w:r w:rsidRPr="006F0013">
        <w:rPr>
          <w:rStyle w:val="apple-converted-space"/>
          <w:color w:val="000000"/>
        </w:rPr>
        <w:t> </w:t>
      </w:r>
      <w:r w:rsidRPr="006F0013">
        <w:rPr>
          <w:rStyle w:val="HTMLCode"/>
          <w:rFonts w:ascii="Times New Roman" w:hAnsi="Times New Roman" w:cs="Times New Roman"/>
          <w:color w:val="000000"/>
        </w:rPr>
        <w:t>Withdraw</w:t>
      </w:r>
      <w:r w:rsidRPr="006F0013">
        <w:rPr>
          <w:rStyle w:val="apple-converted-space"/>
          <w:color w:val="000000"/>
        </w:rPr>
        <w:t> </w:t>
      </w:r>
      <w:r w:rsidRPr="006F0013">
        <w:rPr>
          <w:color w:val="000000"/>
        </w:rPr>
        <w:t>methods.</w:t>
      </w:r>
    </w:p>
    <w:p w:rsidR="006F0013" w:rsidRPr="006F0013" w:rsidRDefault="006F0013" w:rsidP="006F0013">
      <w:pPr>
        <w:pStyle w:val="NormalWeb"/>
        <w:numPr>
          <w:ilvl w:val="0"/>
          <w:numId w:val="134"/>
        </w:numPr>
        <w:spacing w:before="0" w:beforeAutospacing="0"/>
        <w:rPr>
          <w:color w:val="000000"/>
        </w:rPr>
      </w:pPr>
      <w:r w:rsidRPr="006F0013">
        <w:rPr>
          <w:b/>
          <w:bCs/>
          <w:color w:val="000000"/>
        </w:rPr>
        <w:t>Validation Logic:</w:t>
      </w:r>
      <w:r w:rsidRPr="006F0013">
        <w:rPr>
          <w:rStyle w:val="apple-converted-space"/>
          <w:color w:val="000000"/>
        </w:rPr>
        <w:t> </w:t>
      </w:r>
      <w:r w:rsidRPr="006F0013">
        <w:rPr>
          <w:color w:val="000000"/>
        </w:rPr>
        <w:t>The</w:t>
      </w:r>
      <w:r w:rsidRPr="006F0013">
        <w:rPr>
          <w:rStyle w:val="apple-converted-space"/>
          <w:color w:val="000000"/>
        </w:rPr>
        <w:t> </w:t>
      </w:r>
      <w:r w:rsidRPr="006F0013">
        <w:rPr>
          <w:rStyle w:val="HTMLCode"/>
          <w:rFonts w:ascii="Times New Roman" w:hAnsi="Times New Roman" w:cs="Times New Roman"/>
          <w:color w:val="000000"/>
        </w:rPr>
        <w:t>Debit</w:t>
      </w:r>
      <w:r w:rsidRPr="006F0013">
        <w:rPr>
          <w:rStyle w:val="apple-converted-space"/>
          <w:color w:val="000000"/>
        </w:rPr>
        <w:t> </w:t>
      </w:r>
      <w:r w:rsidRPr="006F0013">
        <w:rPr>
          <w:color w:val="000000"/>
        </w:rPr>
        <w:t>method was tested to ensure it throws an</w:t>
      </w:r>
      <w:r w:rsidRPr="006F0013">
        <w:rPr>
          <w:rStyle w:val="apple-converted-space"/>
          <w:color w:val="000000"/>
        </w:rPr>
        <w:t> </w:t>
      </w:r>
      <w:r w:rsidRPr="006F0013">
        <w:rPr>
          <w:rStyle w:val="HTMLCode"/>
          <w:rFonts w:ascii="Times New Roman" w:hAnsi="Times New Roman" w:cs="Times New Roman"/>
          <w:color w:val="000000"/>
        </w:rPr>
        <w:t>InvalidOperationException</w:t>
      </w:r>
      <w:r w:rsidRPr="006F0013">
        <w:rPr>
          <w:rStyle w:val="apple-converted-space"/>
          <w:color w:val="000000"/>
        </w:rPr>
        <w:t> </w:t>
      </w:r>
      <w:r w:rsidRPr="006F0013">
        <w:rPr>
          <w:color w:val="000000"/>
        </w:rPr>
        <w:t>when "Insufficient funds" occur.</w:t>
      </w:r>
    </w:p>
    <w:p w:rsidR="006F0013" w:rsidRPr="006F0013" w:rsidRDefault="006F0013" w:rsidP="006F0013">
      <w:pPr>
        <w:pStyle w:val="NormalWeb"/>
        <w:numPr>
          <w:ilvl w:val="0"/>
          <w:numId w:val="134"/>
        </w:numPr>
        <w:spacing w:before="0" w:beforeAutospacing="0"/>
        <w:rPr>
          <w:color w:val="000000"/>
        </w:rPr>
      </w:pPr>
      <w:r w:rsidRPr="006F0013">
        <w:rPr>
          <w:b/>
          <w:bCs/>
          <w:color w:val="000000"/>
        </w:rPr>
        <w:t>Cross-Verification:</w:t>
      </w:r>
      <w:r w:rsidRPr="006F0013">
        <w:rPr>
          <w:rStyle w:val="apple-converted-space"/>
          <w:color w:val="000000"/>
        </w:rPr>
        <w:t> </w:t>
      </w:r>
      <w:r w:rsidRPr="006F0013">
        <w:rPr>
          <w:color w:val="000000"/>
        </w:rPr>
        <w:t>Used CSV data sources to verify that account balances update correctly across multiple transaction types.</w:t>
      </w:r>
    </w:p>
    <w:p w:rsidR="006F0013" w:rsidRPr="006F0013" w:rsidRDefault="006F0013" w:rsidP="006F0013">
      <w:pPr>
        <w:pStyle w:val="Heading3"/>
        <w:spacing w:before="0"/>
        <w:rPr>
          <w:rFonts w:ascii="Times New Roman" w:hAnsi="Times New Roman" w:cs="Times New Roman"/>
          <w:color w:val="000000"/>
        </w:rPr>
      </w:pPr>
      <w:r w:rsidRPr="006F0013">
        <w:rPr>
          <w:rFonts w:ascii="Times New Roman" w:hAnsi="Times New Roman" w:cs="Times New Roman"/>
          <w:color w:val="000000"/>
        </w:rPr>
        <w:t>3.4. Exercise 4: Selenium Automation for Login</w:t>
      </w:r>
    </w:p>
    <w:p w:rsidR="006F0013" w:rsidRPr="006F0013" w:rsidRDefault="006F0013" w:rsidP="006F0013">
      <w:pPr>
        <w:pStyle w:val="NormalWeb"/>
        <w:spacing w:before="0" w:beforeAutospacing="0"/>
        <w:rPr>
          <w:color w:val="000000"/>
        </w:rPr>
      </w:pPr>
      <w:r w:rsidRPr="006F0013">
        <w:rPr>
          <w:color w:val="000000"/>
        </w:rPr>
        <w:t>I developed an automated test suite to validate a web-based Login interface.</w:t>
      </w:r>
    </w:p>
    <w:p w:rsidR="006F0013" w:rsidRPr="006F0013" w:rsidRDefault="006F0013" w:rsidP="006F0013">
      <w:pPr>
        <w:pStyle w:val="NormalWeb"/>
        <w:numPr>
          <w:ilvl w:val="0"/>
          <w:numId w:val="135"/>
        </w:numPr>
        <w:spacing w:before="0" w:beforeAutospacing="0"/>
        <w:rPr>
          <w:color w:val="000000"/>
        </w:rPr>
      </w:pPr>
      <w:r w:rsidRPr="006F0013">
        <w:rPr>
          <w:b/>
          <w:bCs/>
          <w:color w:val="000000"/>
        </w:rPr>
        <w:t>Workflow:</w:t>
      </w:r>
    </w:p>
    <w:p w:rsidR="006F0013" w:rsidRPr="006F0013" w:rsidRDefault="006F0013" w:rsidP="006F0013">
      <w:pPr>
        <w:pStyle w:val="NormalWeb"/>
        <w:numPr>
          <w:ilvl w:val="1"/>
          <w:numId w:val="135"/>
        </w:numPr>
        <w:spacing w:before="0" w:beforeAutospacing="0"/>
        <w:rPr>
          <w:color w:val="000000"/>
        </w:rPr>
      </w:pPr>
      <w:r w:rsidRPr="006F0013">
        <w:rPr>
          <w:color w:val="000000"/>
        </w:rPr>
        <w:t>Initialized</w:t>
      </w:r>
      <w:r w:rsidRPr="006F0013">
        <w:rPr>
          <w:rStyle w:val="apple-converted-space"/>
          <w:color w:val="000000"/>
        </w:rPr>
        <w:t> </w:t>
      </w:r>
      <w:r w:rsidRPr="006F0013">
        <w:rPr>
          <w:rStyle w:val="HTMLCode"/>
          <w:rFonts w:ascii="Times New Roman" w:hAnsi="Times New Roman" w:cs="Times New Roman"/>
          <w:color w:val="000000"/>
        </w:rPr>
        <w:t>ChromeDriver</w:t>
      </w:r>
      <w:r w:rsidRPr="006F0013">
        <w:rPr>
          <w:rStyle w:val="apple-converted-space"/>
          <w:color w:val="000000"/>
        </w:rPr>
        <w:t> </w:t>
      </w:r>
      <w:r w:rsidRPr="006F0013">
        <w:rPr>
          <w:color w:val="000000"/>
        </w:rPr>
        <w:t>in a headless-compatible mode for macOS.</w:t>
      </w:r>
    </w:p>
    <w:p w:rsidR="006F0013" w:rsidRPr="006F0013" w:rsidRDefault="006F0013" w:rsidP="006F0013">
      <w:pPr>
        <w:pStyle w:val="NormalWeb"/>
        <w:numPr>
          <w:ilvl w:val="1"/>
          <w:numId w:val="135"/>
        </w:numPr>
        <w:spacing w:before="0" w:beforeAutospacing="0"/>
        <w:rPr>
          <w:color w:val="000000"/>
        </w:rPr>
      </w:pPr>
      <w:r w:rsidRPr="006F0013">
        <w:rPr>
          <w:color w:val="000000"/>
        </w:rPr>
        <w:t>Navigated to a local</w:t>
      </w:r>
      <w:r w:rsidRPr="006F0013">
        <w:rPr>
          <w:rStyle w:val="apple-converted-space"/>
          <w:color w:val="000000"/>
        </w:rPr>
        <w:t> </w:t>
      </w:r>
      <w:r w:rsidRPr="006F0013">
        <w:rPr>
          <w:rStyle w:val="HTMLCode"/>
          <w:rFonts w:ascii="Times New Roman" w:hAnsi="Times New Roman" w:cs="Times New Roman"/>
          <w:color w:val="000000"/>
        </w:rPr>
        <w:t>login.html</w:t>
      </w:r>
      <w:r w:rsidRPr="006F0013">
        <w:rPr>
          <w:rStyle w:val="apple-converted-space"/>
          <w:color w:val="000000"/>
        </w:rPr>
        <w:t> </w:t>
      </w:r>
      <w:r w:rsidRPr="006F0013">
        <w:rPr>
          <w:color w:val="000000"/>
        </w:rPr>
        <w:t>file.</w:t>
      </w:r>
    </w:p>
    <w:p w:rsidR="006F0013" w:rsidRPr="006F0013" w:rsidRDefault="006F0013" w:rsidP="006F0013">
      <w:pPr>
        <w:pStyle w:val="NormalWeb"/>
        <w:numPr>
          <w:ilvl w:val="1"/>
          <w:numId w:val="135"/>
        </w:numPr>
        <w:spacing w:before="0" w:beforeAutospacing="0"/>
        <w:rPr>
          <w:color w:val="000000"/>
        </w:rPr>
      </w:pPr>
      <w:r w:rsidRPr="006F0013">
        <w:rPr>
          <w:color w:val="000000"/>
        </w:rPr>
        <w:t>Automated the entry of</w:t>
      </w:r>
      <w:r w:rsidRPr="006F0013">
        <w:rPr>
          <w:rStyle w:val="apple-converted-space"/>
          <w:color w:val="000000"/>
        </w:rPr>
        <w:t> </w:t>
      </w:r>
      <w:r w:rsidRPr="006F0013">
        <w:rPr>
          <w:rStyle w:val="HTMLCode"/>
          <w:rFonts w:ascii="Times New Roman" w:hAnsi="Times New Roman" w:cs="Times New Roman"/>
          <w:color w:val="000000"/>
        </w:rPr>
        <w:t>Username</w:t>
      </w:r>
      <w:r w:rsidRPr="006F0013">
        <w:rPr>
          <w:rStyle w:val="apple-converted-space"/>
          <w:color w:val="000000"/>
        </w:rPr>
        <w:t> </w:t>
      </w:r>
      <w:r w:rsidRPr="006F0013">
        <w:rPr>
          <w:color w:val="000000"/>
        </w:rPr>
        <w:t>and</w:t>
      </w:r>
      <w:r w:rsidRPr="006F0013">
        <w:rPr>
          <w:rStyle w:val="apple-converted-space"/>
          <w:color w:val="000000"/>
        </w:rPr>
        <w:t> </w:t>
      </w:r>
      <w:r w:rsidRPr="006F0013">
        <w:rPr>
          <w:rStyle w:val="HTMLCode"/>
          <w:rFonts w:ascii="Times New Roman" w:hAnsi="Times New Roman" w:cs="Times New Roman"/>
          <w:color w:val="000000"/>
        </w:rPr>
        <w:t>Password</w:t>
      </w:r>
      <w:r w:rsidRPr="006F0013">
        <w:rPr>
          <w:rStyle w:val="apple-converted-space"/>
          <w:color w:val="000000"/>
        </w:rPr>
        <w:t> </w:t>
      </w:r>
      <w:r w:rsidRPr="006F0013">
        <w:rPr>
          <w:color w:val="000000"/>
        </w:rPr>
        <w:t>fields.</w:t>
      </w:r>
    </w:p>
    <w:p w:rsidR="006F0013" w:rsidRPr="006F0013" w:rsidRDefault="006F0013" w:rsidP="006F0013">
      <w:pPr>
        <w:pStyle w:val="NormalWeb"/>
        <w:numPr>
          <w:ilvl w:val="1"/>
          <w:numId w:val="135"/>
        </w:numPr>
        <w:spacing w:before="0" w:beforeAutospacing="0"/>
        <w:rPr>
          <w:color w:val="000000"/>
        </w:rPr>
      </w:pPr>
      <w:r w:rsidRPr="006F0013">
        <w:rPr>
          <w:color w:val="000000"/>
        </w:rPr>
        <w:t>Executed a</w:t>
      </w:r>
      <w:r w:rsidRPr="006F0013">
        <w:rPr>
          <w:rStyle w:val="apple-converted-space"/>
          <w:color w:val="000000"/>
        </w:rPr>
        <w:t> </w:t>
      </w:r>
      <w:r w:rsidRPr="006F0013">
        <w:rPr>
          <w:rStyle w:val="HTMLCode"/>
          <w:rFonts w:ascii="Times New Roman" w:hAnsi="Times New Roman" w:cs="Times New Roman"/>
          <w:color w:val="000000"/>
        </w:rPr>
        <w:t>Click()</w:t>
      </w:r>
      <w:r w:rsidRPr="006F0013">
        <w:rPr>
          <w:rStyle w:val="apple-converted-space"/>
          <w:color w:val="000000"/>
        </w:rPr>
        <w:t> </w:t>
      </w:r>
      <w:r w:rsidRPr="006F0013">
        <w:rPr>
          <w:color w:val="000000"/>
        </w:rPr>
        <w:t>event on the login button and verified the resulting state.</w:t>
      </w:r>
    </w:p>
    <w:p w:rsidR="006F0013" w:rsidRPr="006F0013" w:rsidRDefault="002461F0" w:rsidP="006F0013">
      <w:pPr>
        <w:rPr>
          <w:rFonts w:ascii="Times New Roman" w:hAnsi="Times New Roman" w:cs="Times New Roman"/>
          <w:color w:val="000000"/>
        </w:rPr>
      </w:pPr>
      <w:r w:rsidRPr="002461F0">
        <w:rPr>
          <w:rFonts w:ascii="Times New Roman" w:hAnsi="Times New Roman" w:cs="Times New Roman"/>
          <w:noProof/>
          <w:color w:val="00000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6F0013" w:rsidRPr="006F0013" w:rsidRDefault="006F0013" w:rsidP="006F0013">
      <w:pPr>
        <w:pStyle w:val="Heading2"/>
        <w:spacing w:before="0"/>
        <w:rPr>
          <w:rFonts w:ascii="Times New Roman" w:hAnsi="Times New Roman" w:cs="Times New Roman"/>
          <w:color w:val="000000"/>
        </w:rPr>
      </w:pPr>
      <w:r w:rsidRPr="006F0013">
        <w:rPr>
          <w:rFonts w:ascii="Times New Roman" w:hAnsi="Times New Roman" w:cs="Times New Roman"/>
          <w:color w:val="000000"/>
        </w:rPr>
        <w:t>4. Challenges Encountered and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7453"/>
      </w:tblGrid>
      <w:tr w:rsidR="006F0013" w:rsidRPr="006F001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F0013" w:rsidRPr="006F0013" w:rsidRDefault="006F0013">
            <w:pPr>
              <w:rPr>
                <w:rFonts w:ascii="Times New Roman" w:hAnsi="Times New Roman" w:cs="Times New Roman"/>
                <w:color w:val="auto"/>
              </w:rPr>
            </w:pPr>
            <w:r w:rsidRPr="006F0013">
              <w:rPr>
                <w:rStyle w:val="Strong"/>
                <w:rFonts w:ascii="Times New Roman" w:hAnsi="Times New Roman" w:cs="Times New Roman"/>
              </w:rPr>
              <w:t>Challenge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F0013" w:rsidRPr="006F0013" w:rsidRDefault="006F0013">
            <w:pPr>
              <w:rPr>
                <w:rFonts w:ascii="Times New Roman" w:hAnsi="Times New Roman" w:cs="Times New Roman"/>
              </w:rPr>
            </w:pPr>
            <w:r w:rsidRPr="006F0013">
              <w:rPr>
                <w:rStyle w:val="Strong"/>
                <w:rFonts w:ascii="Times New Roman" w:hAnsi="Times New Roman" w:cs="Times New Roman"/>
              </w:rPr>
              <w:t>Solution</w:t>
            </w:r>
          </w:p>
        </w:tc>
      </w:tr>
      <w:tr w:rsidR="006F0013" w:rsidRPr="006F00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F0013" w:rsidRPr="006F0013" w:rsidRDefault="006F0013">
            <w:pPr>
              <w:rPr>
                <w:rFonts w:ascii="Times New Roman" w:hAnsi="Times New Roman" w:cs="Times New Roman"/>
              </w:rPr>
            </w:pPr>
            <w:r w:rsidRPr="006F0013">
              <w:rPr>
                <w:rFonts w:ascii="Times New Roman" w:hAnsi="Times New Roman" w:cs="Times New Roman"/>
                <w:b/>
                <w:bCs/>
              </w:rPr>
              <w:t>NuGet Dependency Conflicts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F0013" w:rsidRPr="006F0013" w:rsidRDefault="006F0013">
            <w:pPr>
              <w:rPr>
                <w:rFonts w:ascii="Times New Roman" w:hAnsi="Times New Roman" w:cs="Times New Roman"/>
              </w:rPr>
            </w:pPr>
            <w:r w:rsidRPr="006F0013">
              <w:rPr>
                <w:rFonts w:ascii="Times New Roman" w:hAnsi="Times New Roman" w:cs="Times New Roman"/>
              </w:rPr>
              <w:t>Resolved "Cannot resolve symbol Xunit" by manually installing</w:t>
            </w:r>
            <w:r w:rsidRPr="006F0013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F0013">
              <w:rPr>
                <w:rStyle w:val="HTMLCode"/>
                <w:rFonts w:ascii="Times New Roman" w:eastAsiaTheme="minorHAnsi" w:hAnsi="Times New Roman" w:cs="Times New Roman"/>
              </w:rPr>
              <w:t>Microsoft.NET.Test.Sdk</w:t>
            </w:r>
            <w:r w:rsidRPr="006F0013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F0013">
              <w:rPr>
                <w:rFonts w:ascii="Times New Roman" w:hAnsi="Times New Roman" w:cs="Times New Roman"/>
              </w:rPr>
              <w:t>and</w:t>
            </w:r>
            <w:r w:rsidRPr="006F0013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F0013">
              <w:rPr>
                <w:rStyle w:val="HTMLCode"/>
                <w:rFonts w:ascii="Times New Roman" w:eastAsiaTheme="minorHAnsi" w:hAnsi="Times New Roman" w:cs="Times New Roman"/>
              </w:rPr>
              <w:t>xunit.runner.visualstudio</w:t>
            </w:r>
            <w:r w:rsidRPr="006F0013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F0013">
              <w:rPr>
                <w:rFonts w:ascii="Times New Roman" w:hAnsi="Times New Roman" w:cs="Times New Roman"/>
              </w:rPr>
              <w:t>via Rider’s NuGet manager.</w:t>
            </w:r>
          </w:p>
        </w:tc>
      </w:tr>
      <w:tr w:rsidR="006F0013" w:rsidRPr="006F00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F0013" w:rsidRPr="006F0013" w:rsidRDefault="006F0013">
            <w:pPr>
              <w:rPr>
                <w:rFonts w:ascii="Times New Roman" w:hAnsi="Times New Roman" w:cs="Times New Roman"/>
              </w:rPr>
            </w:pPr>
            <w:r w:rsidRPr="006F0013">
              <w:rPr>
                <w:rFonts w:ascii="Times New Roman" w:hAnsi="Times New Roman" w:cs="Times New Roman"/>
                <w:b/>
                <w:bCs/>
              </w:rPr>
              <w:t>macOS Driver Permissions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F0013" w:rsidRPr="006F0013" w:rsidRDefault="006F0013">
            <w:pPr>
              <w:rPr>
                <w:rFonts w:ascii="Times New Roman" w:hAnsi="Times New Roman" w:cs="Times New Roman"/>
              </w:rPr>
            </w:pPr>
            <w:r w:rsidRPr="006F0013">
              <w:rPr>
                <w:rFonts w:ascii="Times New Roman" w:hAnsi="Times New Roman" w:cs="Times New Roman"/>
              </w:rPr>
              <w:t>Encountered "developer cannot be verified" for ChromeDriver. Resolved by manually allowing the binary in macOS Security &amp; Privacy settings.</w:t>
            </w:r>
          </w:p>
        </w:tc>
      </w:tr>
      <w:tr w:rsidR="006F0013" w:rsidRPr="006F00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F0013" w:rsidRPr="006F0013" w:rsidRDefault="006F0013">
            <w:pPr>
              <w:rPr>
                <w:rFonts w:ascii="Times New Roman" w:hAnsi="Times New Roman" w:cs="Times New Roman"/>
              </w:rPr>
            </w:pPr>
            <w:r w:rsidRPr="006F0013">
              <w:rPr>
                <w:rFonts w:ascii="Times New Roman" w:hAnsi="Times New Roman" w:cs="Times New Roman"/>
                <w:b/>
                <w:bCs/>
              </w:rPr>
              <w:t>Pathing for Local 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F0013" w:rsidRPr="006F0013" w:rsidRDefault="006F0013">
            <w:pPr>
              <w:rPr>
                <w:rFonts w:ascii="Times New Roman" w:hAnsi="Times New Roman" w:cs="Times New Roman"/>
              </w:rPr>
            </w:pPr>
            <w:r w:rsidRPr="006F0013">
              <w:rPr>
                <w:rFonts w:ascii="Times New Roman" w:hAnsi="Times New Roman" w:cs="Times New Roman"/>
              </w:rPr>
              <w:t>Fixed Selenium navigation issues by using the</w:t>
            </w:r>
            <w:r w:rsidRPr="006F0013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F0013">
              <w:rPr>
                <w:rStyle w:val="HTMLCode"/>
                <w:rFonts w:ascii="Times New Roman" w:eastAsiaTheme="minorHAnsi" w:hAnsi="Times New Roman" w:cs="Times New Roman"/>
              </w:rPr>
              <w:t>file:///</w:t>
            </w:r>
            <w:r w:rsidRPr="006F0013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F0013">
              <w:rPr>
                <w:rFonts w:ascii="Times New Roman" w:hAnsi="Times New Roman" w:cs="Times New Roman"/>
              </w:rPr>
              <w:t>URI scheme with absolute paths to the desktop-hosted</w:t>
            </w:r>
            <w:r w:rsidRPr="006F0013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F0013">
              <w:rPr>
                <w:rStyle w:val="HTMLCode"/>
                <w:rFonts w:ascii="Times New Roman" w:eastAsiaTheme="minorHAnsi" w:hAnsi="Times New Roman" w:cs="Times New Roman"/>
              </w:rPr>
              <w:t>login.html</w:t>
            </w:r>
            <w:r w:rsidRPr="006F0013">
              <w:rPr>
                <w:rFonts w:ascii="Times New Roman" w:hAnsi="Times New Roman" w:cs="Times New Roman"/>
              </w:rPr>
              <w:t>.</w:t>
            </w:r>
          </w:p>
        </w:tc>
      </w:tr>
      <w:tr w:rsidR="006F0013" w:rsidRPr="006F00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F0013" w:rsidRPr="006F0013" w:rsidRDefault="006F0013">
            <w:pPr>
              <w:rPr>
                <w:rFonts w:ascii="Times New Roman" w:hAnsi="Times New Roman" w:cs="Times New Roman"/>
              </w:rPr>
            </w:pPr>
            <w:r w:rsidRPr="006F0013">
              <w:rPr>
                <w:rFonts w:ascii="Times New Roman" w:hAnsi="Times New Roman" w:cs="Times New Roman"/>
                <w:b/>
                <w:bCs/>
              </w:rPr>
              <w:t>Rider Project References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F0013" w:rsidRPr="006F0013" w:rsidRDefault="006F0013">
            <w:pPr>
              <w:rPr>
                <w:rFonts w:ascii="Times New Roman" w:hAnsi="Times New Roman" w:cs="Times New Roman"/>
              </w:rPr>
            </w:pPr>
            <w:r w:rsidRPr="006F0013">
              <w:rPr>
                <w:rFonts w:ascii="Times New Roman" w:hAnsi="Times New Roman" w:cs="Times New Roman"/>
              </w:rPr>
              <w:t>Fixed</w:t>
            </w:r>
            <w:r w:rsidRPr="006F0013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F0013">
              <w:rPr>
                <w:rStyle w:val="HTMLCode"/>
                <w:rFonts w:ascii="Times New Roman" w:eastAsiaTheme="minorHAnsi" w:hAnsi="Times New Roman" w:cs="Times New Roman"/>
              </w:rPr>
              <w:t>namespace not found</w:t>
            </w:r>
            <w:r w:rsidRPr="006F0013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F0013">
              <w:rPr>
                <w:rFonts w:ascii="Times New Roman" w:hAnsi="Times New Roman" w:cs="Times New Roman"/>
              </w:rPr>
              <w:t>errors by adding the</w:t>
            </w:r>
            <w:r w:rsidRPr="006F0013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F0013">
              <w:rPr>
                <w:rStyle w:val="HTMLCode"/>
                <w:rFonts w:ascii="Times New Roman" w:eastAsiaTheme="minorHAnsi" w:hAnsi="Times New Roman" w:cs="Times New Roman"/>
              </w:rPr>
              <w:t>BasicMath</w:t>
            </w:r>
            <w:r w:rsidRPr="006F0013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F0013">
              <w:rPr>
                <w:rFonts w:ascii="Times New Roman" w:hAnsi="Times New Roman" w:cs="Times New Roman"/>
              </w:rPr>
              <w:t>project as a formal dependency to the</w:t>
            </w:r>
            <w:r w:rsidRPr="006F0013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F0013">
              <w:rPr>
                <w:rStyle w:val="HTMLCode"/>
                <w:rFonts w:ascii="Times New Roman" w:eastAsiaTheme="minorHAnsi" w:hAnsi="Times New Roman" w:cs="Times New Roman"/>
              </w:rPr>
              <w:t>BasicMathTests</w:t>
            </w:r>
            <w:r w:rsidRPr="006F0013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6F0013">
              <w:rPr>
                <w:rFonts w:ascii="Times New Roman" w:hAnsi="Times New Roman" w:cs="Times New Roman"/>
              </w:rPr>
              <w:t>project.</w:t>
            </w:r>
          </w:p>
        </w:tc>
      </w:tr>
    </w:tbl>
    <w:p w:rsidR="006F0013" w:rsidRPr="006F0013" w:rsidRDefault="002461F0" w:rsidP="006F0013">
      <w:pPr>
        <w:rPr>
          <w:rFonts w:ascii="Times New Roman" w:hAnsi="Times New Roman" w:cs="Times New Roman"/>
          <w:color w:val="000000"/>
        </w:rPr>
      </w:pPr>
      <w:r w:rsidRPr="002461F0">
        <w:rPr>
          <w:rFonts w:ascii="Times New Roman" w:hAnsi="Times New Roman" w:cs="Times New Roman"/>
          <w:noProof/>
          <w:color w:val="00000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6F0013" w:rsidRPr="006F0013" w:rsidRDefault="006F0013" w:rsidP="006F0013">
      <w:pPr>
        <w:pStyle w:val="Heading2"/>
        <w:spacing w:before="0"/>
        <w:rPr>
          <w:rFonts w:ascii="Times New Roman" w:hAnsi="Times New Roman" w:cs="Times New Roman"/>
          <w:color w:val="000000"/>
        </w:rPr>
      </w:pPr>
      <w:r w:rsidRPr="006F0013">
        <w:rPr>
          <w:rFonts w:ascii="Times New Roman" w:hAnsi="Times New Roman" w:cs="Times New Roman"/>
          <w:color w:val="000000"/>
        </w:rPr>
        <w:lastRenderedPageBreak/>
        <w:t>5. Conclusion</w:t>
      </w:r>
    </w:p>
    <w:p w:rsidR="006F0013" w:rsidRPr="006F0013" w:rsidRDefault="006F0013" w:rsidP="006F0013">
      <w:pPr>
        <w:pStyle w:val="NormalWeb"/>
        <w:spacing w:before="0" w:beforeAutospacing="0"/>
        <w:rPr>
          <w:color w:val="000000"/>
        </w:rPr>
      </w:pPr>
      <w:r w:rsidRPr="006F0013">
        <w:rPr>
          <w:color w:val="000000"/>
        </w:rPr>
        <w:t>This lab successfully demonstrated the transition from manual debugging to automated verification. By implementing</w:t>
      </w:r>
      <w:r w:rsidRPr="006F0013">
        <w:rPr>
          <w:rStyle w:val="apple-converted-space"/>
          <w:color w:val="000000"/>
        </w:rPr>
        <w:t> </w:t>
      </w:r>
      <w:r w:rsidRPr="006F0013">
        <w:rPr>
          <w:b/>
          <w:bCs/>
          <w:color w:val="000000"/>
        </w:rPr>
        <w:t>Unit Testing</w:t>
      </w:r>
      <w:r w:rsidRPr="006F0013">
        <w:rPr>
          <w:color w:val="000000"/>
        </w:rPr>
        <w:t>, I ensured code-level logic is robust against edge cases. By implementing</w:t>
      </w:r>
      <w:r w:rsidRPr="006F0013">
        <w:rPr>
          <w:rStyle w:val="apple-converted-space"/>
          <w:color w:val="000000"/>
        </w:rPr>
        <w:t> </w:t>
      </w:r>
      <w:r w:rsidRPr="006F0013">
        <w:rPr>
          <w:b/>
          <w:bCs/>
          <w:color w:val="000000"/>
        </w:rPr>
        <w:t>Selenium</w:t>
      </w:r>
      <w:r w:rsidRPr="006F0013">
        <w:rPr>
          <w:color w:val="000000"/>
        </w:rPr>
        <w:t>, I confirmed that the user interface remains functional throughout development cycles. These practices are essential for the "Quality Assurance" phase of the Software Development Life Cycle (SDLC).</w:t>
      </w:r>
    </w:p>
    <w:p w:rsidR="006F0013" w:rsidRPr="006F0013" w:rsidRDefault="006F0013" w:rsidP="006F0013">
      <w:pPr>
        <w:pStyle w:val="NormalWeb"/>
        <w:spacing w:before="0" w:beforeAutospacing="0"/>
        <w:rPr>
          <w:color w:val="000000"/>
        </w:rPr>
      </w:pPr>
      <w:r w:rsidRPr="006F0013">
        <w:rPr>
          <w:b/>
          <w:bCs/>
          <w:color w:val="000000"/>
        </w:rPr>
        <w:t>Note on Submission:</w:t>
      </w:r>
      <w:r w:rsidRPr="006F0013">
        <w:rPr>
          <w:rStyle w:val="apple-converted-space"/>
          <w:color w:val="000000"/>
        </w:rPr>
        <w:t> </w:t>
      </w:r>
      <w:r w:rsidRPr="006F0013">
        <w:rPr>
          <w:color w:val="000000"/>
        </w:rPr>
        <w:t>Due to the size of the project dependencies (specifically the Selenium drivers and local binaries), the full source code is hosted on my GitHub repository.</w:t>
      </w:r>
    </w:p>
    <w:p w:rsidR="0051404A" w:rsidRPr="009F6B34" w:rsidRDefault="0051404A" w:rsidP="006F0013">
      <w:pPr>
        <w:rPr>
          <w:rFonts w:ascii="Times New Roman" w:hAnsi="Times New Roman" w:cs="Times New Roman"/>
          <w:color w:val="000000"/>
        </w:rPr>
      </w:pPr>
    </w:p>
    <w:sectPr w:rsidR="0051404A" w:rsidRPr="009F6B34">
      <w:footerReference w:type="default" r:id="rId7"/>
      <w:headerReference w:type="first" r:id="rId8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461F0" w:rsidRDefault="002461F0">
      <w:r>
        <w:separator/>
      </w:r>
    </w:p>
    <w:p w:rsidR="002461F0" w:rsidRDefault="002461F0"/>
  </w:endnote>
  <w:endnote w:type="continuationSeparator" w:id="0">
    <w:p w:rsidR="002461F0" w:rsidRDefault="002461F0">
      <w:r>
        <w:continuationSeparator/>
      </w:r>
    </w:p>
    <w:p w:rsidR="002461F0" w:rsidRDefault="002461F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3016F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461F0" w:rsidRDefault="002461F0">
      <w:r>
        <w:separator/>
      </w:r>
    </w:p>
    <w:p w:rsidR="002461F0" w:rsidRDefault="002461F0"/>
  </w:footnote>
  <w:footnote w:type="continuationSeparator" w:id="0">
    <w:p w:rsidR="002461F0" w:rsidRDefault="002461F0">
      <w:r>
        <w:continuationSeparator/>
      </w:r>
    </w:p>
    <w:p w:rsidR="002461F0" w:rsidRDefault="002461F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D7FED" w:rsidRPr="00DD7FED" w:rsidRDefault="00DD7FED" w:rsidP="006549C5">
    <w:pPr>
      <w:pStyle w:val="Heading1"/>
      <w:jc w:val="center"/>
      <w:rPr>
        <w:rFonts w:ascii="Times New Roman" w:hAnsi="Times New Roman" w:cs="Times New Roman"/>
      </w:rPr>
    </w:pPr>
    <w:r w:rsidRPr="006F042F">
      <w:rPr>
        <w:rFonts w:ascii="Times New Roman" w:hAnsi="Times New Roman" w:cs="Times New Roman"/>
        <w:lang w:val="vi-VN"/>
      </w:rPr>
      <w:t xml:space="preserve">Software Engineering – Lab </w:t>
    </w:r>
    <w:r w:rsidR="006F0013">
      <w:rPr>
        <w:rFonts w:ascii="Times New Roman" w:hAnsi="Times New Roman" w:cs="Times New Roman"/>
      </w:rPr>
      <w:t>9</w:t>
    </w:r>
    <w:r w:rsidRPr="006F042F">
      <w:rPr>
        <w:rFonts w:ascii="Times New Roman" w:hAnsi="Times New Roman" w:cs="Times New Roman"/>
        <w:lang w:val="vi-VN"/>
      </w:rPr>
      <w:t xml:space="preserve"> Report</w:t>
    </w:r>
    <w:r w:rsidRPr="006F042F">
      <w:rPr>
        <w:rFonts w:ascii="Times New Roman" w:hAnsi="Times New Roman" w:cs="Times New Roman"/>
        <w:lang w:val="vi-VN"/>
      </w:rPr>
      <w:br/>
      <w:t>Huynh Nhat Huy – 523c0012</w:t>
    </w:r>
    <w:r w:rsidRPr="006F042F">
      <w:rPr>
        <w:rFonts w:ascii="Times New Roman" w:hAnsi="Times New Roman" w:cs="Times New Roman"/>
        <w:lang w:val="vi-VN"/>
      </w:rPr>
      <w:br/>
      <w:t>Software Engineering (2025 – 2026) - TD</w:t>
    </w:r>
    <w:r>
      <w:rPr>
        <w:rFonts w:ascii="Times New Roman" w:hAnsi="Times New Roman" w:cs="Times New Roman"/>
      </w:rPr>
      <w:t>TU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944879"/>
    <w:multiLevelType w:val="multilevel"/>
    <w:tmpl w:val="1DAC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70EC7"/>
    <w:multiLevelType w:val="multilevel"/>
    <w:tmpl w:val="3666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B6397B"/>
    <w:multiLevelType w:val="multilevel"/>
    <w:tmpl w:val="C94C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A17EF"/>
    <w:multiLevelType w:val="multilevel"/>
    <w:tmpl w:val="A76E9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CC4617"/>
    <w:multiLevelType w:val="multilevel"/>
    <w:tmpl w:val="3B36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4F503A"/>
    <w:multiLevelType w:val="multilevel"/>
    <w:tmpl w:val="0872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AE1583"/>
    <w:multiLevelType w:val="multilevel"/>
    <w:tmpl w:val="D4E0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CD7323"/>
    <w:multiLevelType w:val="multilevel"/>
    <w:tmpl w:val="C778D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F16AFD"/>
    <w:multiLevelType w:val="multilevel"/>
    <w:tmpl w:val="8176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BD6707"/>
    <w:multiLevelType w:val="multilevel"/>
    <w:tmpl w:val="8628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B854DA"/>
    <w:multiLevelType w:val="multilevel"/>
    <w:tmpl w:val="D8E2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261593"/>
    <w:multiLevelType w:val="multilevel"/>
    <w:tmpl w:val="DA7A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335C76"/>
    <w:multiLevelType w:val="multilevel"/>
    <w:tmpl w:val="DDAA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9A3AAC"/>
    <w:multiLevelType w:val="multilevel"/>
    <w:tmpl w:val="47A2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797D7E"/>
    <w:multiLevelType w:val="multilevel"/>
    <w:tmpl w:val="187E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3519FA"/>
    <w:multiLevelType w:val="multilevel"/>
    <w:tmpl w:val="8C98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71046D"/>
    <w:multiLevelType w:val="multilevel"/>
    <w:tmpl w:val="1240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9B42AF"/>
    <w:multiLevelType w:val="hybridMultilevel"/>
    <w:tmpl w:val="A9163EF6"/>
    <w:lvl w:ilvl="0" w:tplc="32E28DA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47875AB"/>
    <w:multiLevelType w:val="multilevel"/>
    <w:tmpl w:val="C83E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8F12A7"/>
    <w:multiLevelType w:val="multilevel"/>
    <w:tmpl w:val="961A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F410F5"/>
    <w:multiLevelType w:val="multilevel"/>
    <w:tmpl w:val="9770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6E1789"/>
    <w:multiLevelType w:val="multilevel"/>
    <w:tmpl w:val="2588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165FEF"/>
    <w:multiLevelType w:val="multilevel"/>
    <w:tmpl w:val="321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8A3D19"/>
    <w:multiLevelType w:val="multilevel"/>
    <w:tmpl w:val="6B30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8D30A9"/>
    <w:multiLevelType w:val="multilevel"/>
    <w:tmpl w:val="E3AE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E4562A"/>
    <w:multiLevelType w:val="multilevel"/>
    <w:tmpl w:val="C2C6A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FA93D4E"/>
    <w:multiLevelType w:val="multilevel"/>
    <w:tmpl w:val="29EA71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FBB7B21"/>
    <w:multiLevelType w:val="multilevel"/>
    <w:tmpl w:val="EA80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16E3DE5"/>
    <w:multiLevelType w:val="multilevel"/>
    <w:tmpl w:val="5E54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29730E"/>
    <w:multiLevelType w:val="multilevel"/>
    <w:tmpl w:val="466E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1C5F11"/>
    <w:multiLevelType w:val="multilevel"/>
    <w:tmpl w:val="B29A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6F5E86"/>
    <w:multiLevelType w:val="multilevel"/>
    <w:tmpl w:val="E5185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5CC4FD1"/>
    <w:multiLevelType w:val="multilevel"/>
    <w:tmpl w:val="B9FA3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70F1FD5"/>
    <w:multiLevelType w:val="multilevel"/>
    <w:tmpl w:val="DBAC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E41D77"/>
    <w:multiLevelType w:val="multilevel"/>
    <w:tmpl w:val="2AB4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796F3C"/>
    <w:multiLevelType w:val="multilevel"/>
    <w:tmpl w:val="402E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AA4545"/>
    <w:multiLevelType w:val="multilevel"/>
    <w:tmpl w:val="4E4C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E55EB9"/>
    <w:multiLevelType w:val="multilevel"/>
    <w:tmpl w:val="4AB8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2A38F7"/>
    <w:multiLevelType w:val="multilevel"/>
    <w:tmpl w:val="58842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A8031F7"/>
    <w:multiLevelType w:val="multilevel"/>
    <w:tmpl w:val="0308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5F4EAD"/>
    <w:multiLevelType w:val="multilevel"/>
    <w:tmpl w:val="20D6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2926A1"/>
    <w:multiLevelType w:val="multilevel"/>
    <w:tmpl w:val="61A4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1334D1"/>
    <w:multiLevelType w:val="multilevel"/>
    <w:tmpl w:val="D4F2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863650"/>
    <w:multiLevelType w:val="multilevel"/>
    <w:tmpl w:val="D7E6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17736B"/>
    <w:multiLevelType w:val="multilevel"/>
    <w:tmpl w:val="20D6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DB4889"/>
    <w:multiLevelType w:val="multilevel"/>
    <w:tmpl w:val="D89C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D82B89"/>
    <w:multiLevelType w:val="multilevel"/>
    <w:tmpl w:val="CE26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F6193A"/>
    <w:multiLevelType w:val="multilevel"/>
    <w:tmpl w:val="EABE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5A532E"/>
    <w:multiLevelType w:val="multilevel"/>
    <w:tmpl w:val="ABC2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376F81"/>
    <w:multiLevelType w:val="multilevel"/>
    <w:tmpl w:val="12DC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7924D0"/>
    <w:multiLevelType w:val="multilevel"/>
    <w:tmpl w:val="1634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0D4B73"/>
    <w:multiLevelType w:val="multilevel"/>
    <w:tmpl w:val="99D86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EB30ADA"/>
    <w:multiLevelType w:val="multilevel"/>
    <w:tmpl w:val="E7B8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F3E793C"/>
    <w:multiLevelType w:val="multilevel"/>
    <w:tmpl w:val="931E6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FBB24D5"/>
    <w:multiLevelType w:val="multilevel"/>
    <w:tmpl w:val="8E98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F52E52"/>
    <w:multiLevelType w:val="multilevel"/>
    <w:tmpl w:val="8294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502BC0"/>
    <w:multiLevelType w:val="multilevel"/>
    <w:tmpl w:val="3DDC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A62CB6"/>
    <w:multiLevelType w:val="multilevel"/>
    <w:tmpl w:val="E6AE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4166AA"/>
    <w:multiLevelType w:val="multilevel"/>
    <w:tmpl w:val="A9E6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E662B0"/>
    <w:multiLevelType w:val="multilevel"/>
    <w:tmpl w:val="7B54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426E08"/>
    <w:multiLevelType w:val="multilevel"/>
    <w:tmpl w:val="EB64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F42D3A"/>
    <w:multiLevelType w:val="multilevel"/>
    <w:tmpl w:val="691271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9087C2C"/>
    <w:multiLevelType w:val="multilevel"/>
    <w:tmpl w:val="F30C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A241DE9"/>
    <w:multiLevelType w:val="multilevel"/>
    <w:tmpl w:val="47BC85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AC539AB"/>
    <w:multiLevelType w:val="multilevel"/>
    <w:tmpl w:val="2AAC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B320C79"/>
    <w:multiLevelType w:val="multilevel"/>
    <w:tmpl w:val="721A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B1196B"/>
    <w:multiLevelType w:val="multilevel"/>
    <w:tmpl w:val="821A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F9432C8"/>
    <w:multiLevelType w:val="hybridMultilevel"/>
    <w:tmpl w:val="23F240C8"/>
    <w:lvl w:ilvl="0" w:tplc="4A669CA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1" w15:restartNumberingAfterBreak="0">
    <w:nsid w:val="510459BB"/>
    <w:multiLevelType w:val="multilevel"/>
    <w:tmpl w:val="5F38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113750"/>
    <w:multiLevelType w:val="multilevel"/>
    <w:tmpl w:val="4CF2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4E5F10"/>
    <w:multiLevelType w:val="multilevel"/>
    <w:tmpl w:val="6B88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1876090"/>
    <w:multiLevelType w:val="multilevel"/>
    <w:tmpl w:val="5F18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2717D67"/>
    <w:multiLevelType w:val="multilevel"/>
    <w:tmpl w:val="73727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2C3429B"/>
    <w:multiLevelType w:val="multilevel"/>
    <w:tmpl w:val="DBE2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32B6265"/>
    <w:multiLevelType w:val="multilevel"/>
    <w:tmpl w:val="087A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367530B"/>
    <w:multiLevelType w:val="multilevel"/>
    <w:tmpl w:val="4DE25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5630DC9"/>
    <w:multiLevelType w:val="multilevel"/>
    <w:tmpl w:val="1864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63B6922"/>
    <w:multiLevelType w:val="multilevel"/>
    <w:tmpl w:val="1EFC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9D02ED"/>
    <w:multiLevelType w:val="hybridMultilevel"/>
    <w:tmpl w:val="9384D9D4"/>
    <w:lvl w:ilvl="0" w:tplc="6B1202B0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2" w15:restartNumberingAfterBreak="0">
    <w:nsid w:val="57F51746"/>
    <w:multiLevelType w:val="multilevel"/>
    <w:tmpl w:val="31B8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004FC1"/>
    <w:multiLevelType w:val="multilevel"/>
    <w:tmpl w:val="D204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FC1243"/>
    <w:multiLevelType w:val="multilevel"/>
    <w:tmpl w:val="8CE00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9914719"/>
    <w:multiLevelType w:val="multilevel"/>
    <w:tmpl w:val="A776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9611BE"/>
    <w:multiLevelType w:val="multilevel"/>
    <w:tmpl w:val="CBA4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B2901DA"/>
    <w:multiLevelType w:val="multilevel"/>
    <w:tmpl w:val="547A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C8F1A16"/>
    <w:multiLevelType w:val="multilevel"/>
    <w:tmpl w:val="EE08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D514028"/>
    <w:multiLevelType w:val="multilevel"/>
    <w:tmpl w:val="01C6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DEA1FD3"/>
    <w:multiLevelType w:val="multilevel"/>
    <w:tmpl w:val="3D381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2A75F60"/>
    <w:multiLevelType w:val="multilevel"/>
    <w:tmpl w:val="5584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2D66C2E"/>
    <w:multiLevelType w:val="multilevel"/>
    <w:tmpl w:val="BDA4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5164D0E"/>
    <w:multiLevelType w:val="multilevel"/>
    <w:tmpl w:val="B25E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92E5110"/>
    <w:multiLevelType w:val="multilevel"/>
    <w:tmpl w:val="2EE8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978663D"/>
    <w:multiLevelType w:val="multilevel"/>
    <w:tmpl w:val="1E527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03D3687"/>
    <w:multiLevelType w:val="multilevel"/>
    <w:tmpl w:val="109C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1896E60"/>
    <w:multiLevelType w:val="multilevel"/>
    <w:tmpl w:val="6F6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6A0BEE"/>
    <w:multiLevelType w:val="multilevel"/>
    <w:tmpl w:val="9D94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C517F0"/>
    <w:multiLevelType w:val="hybridMultilevel"/>
    <w:tmpl w:val="96A4C17C"/>
    <w:lvl w:ilvl="0" w:tplc="7A6602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1" w15:restartNumberingAfterBreak="0">
    <w:nsid w:val="73C9490A"/>
    <w:multiLevelType w:val="multilevel"/>
    <w:tmpl w:val="A52C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48A2080"/>
    <w:multiLevelType w:val="multilevel"/>
    <w:tmpl w:val="2954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505052D"/>
    <w:multiLevelType w:val="multilevel"/>
    <w:tmpl w:val="5DD29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5B86D32"/>
    <w:multiLevelType w:val="multilevel"/>
    <w:tmpl w:val="AFD8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67424EC"/>
    <w:multiLevelType w:val="multilevel"/>
    <w:tmpl w:val="7062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7776E40"/>
    <w:multiLevelType w:val="multilevel"/>
    <w:tmpl w:val="A714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81167AF"/>
    <w:multiLevelType w:val="multilevel"/>
    <w:tmpl w:val="00EE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8290E6F"/>
    <w:multiLevelType w:val="multilevel"/>
    <w:tmpl w:val="E2B0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9755F44"/>
    <w:multiLevelType w:val="multilevel"/>
    <w:tmpl w:val="119CF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A1830C9"/>
    <w:multiLevelType w:val="multilevel"/>
    <w:tmpl w:val="871A77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B983F7B"/>
    <w:multiLevelType w:val="multilevel"/>
    <w:tmpl w:val="2922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C161BC3"/>
    <w:multiLevelType w:val="multilevel"/>
    <w:tmpl w:val="98D6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CDC55BF"/>
    <w:multiLevelType w:val="multilevel"/>
    <w:tmpl w:val="AF22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E21067B"/>
    <w:multiLevelType w:val="multilevel"/>
    <w:tmpl w:val="7F7C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EBE2512"/>
    <w:multiLevelType w:val="multilevel"/>
    <w:tmpl w:val="DE4A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860375">
    <w:abstractNumId w:val="1"/>
  </w:num>
  <w:num w:numId="2" w16cid:durableId="432213880">
    <w:abstractNumId w:val="0"/>
  </w:num>
  <w:num w:numId="3" w16cid:durableId="1851019549">
    <w:abstractNumId w:val="30"/>
  </w:num>
  <w:num w:numId="4" w16cid:durableId="1053962136">
    <w:abstractNumId w:val="94"/>
  </w:num>
  <w:num w:numId="5" w16cid:durableId="27529680">
    <w:abstractNumId w:val="19"/>
  </w:num>
  <w:num w:numId="6" w16cid:durableId="889995165">
    <w:abstractNumId w:val="100"/>
  </w:num>
  <w:num w:numId="7" w16cid:durableId="448815605">
    <w:abstractNumId w:val="81"/>
  </w:num>
  <w:num w:numId="8" w16cid:durableId="1743404620">
    <w:abstractNumId w:val="70"/>
  </w:num>
  <w:num w:numId="9" w16cid:durableId="807473818">
    <w:abstractNumId w:val="74"/>
  </w:num>
  <w:num w:numId="10" w16cid:durableId="1259169146">
    <w:abstractNumId w:val="82"/>
  </w:num>
  <w:num w:numId="11" w16cid:durableId="329673226">
    <w:abstractNumId w:val="77"/>
  </w:num>
  <w:num w:numId="12" w16cid:durableId="1381318789">
    <w:abstractNumId w:val="68"/>
  </w:num>
  <w:num w:numId="13" w16cid:durableId="1415862762">
    <w:abstractNumId w:val="112"/>
  </w:num>
  <w:num w:numId="14" w16cid:durableId="1613705481">
    <w:abstractNumId w:val="43"/>
  </w:num>
  <w:num w:numId="15" w16cid:durableId="548802624">
    <w:abstractNumId w:val="91"/>
  </w:num>
  <w:num w:numId="16" w16cid:durableId="1116800729">
    <w:abstractNumId w:val="14"/>
  </w:num>
  <w:num w:numId="17" w16cid:durableId="850293943">
    <w:abstractNumId w:val="93"/>
  </w:num>
  <w:num w:numId="18" w16cid:durableId="1442066458">
    <w:abstractNumId w:val="92"/>
  </w:num>
  <w:num w:numId="19" w16cid:durableId="2032992812">
    <w:abstractNumId w:val="5"/>
  </w:num>
  <w:num w:numId="20" w16cid:durableId="794566628">
    <w:abstractNumId w:val="98"/>
  </w:num>
  <w:num w:numId="21" w16cid:durableId="1540894396">
    <w:abstractNumId w:val="73"/>
  </w:num>
  <w:num w:numId="22" w16cid:durableId="661548209">
    <w:abstractNumId w:val="41"/>
  </w:num>
  <w:num w:numId="23" w16cid:durableId="1843814348">
    <w:abstractNumId w:val="22"/>
  </w:num>
  <w:num w:numId="24" w16cid:durableId="95909237">
    <w:abstractNumId w:val="88"/>
  </w:num>
  <w:num w:numId="25" w16cid:durableId="177669200">
    <w:abstractNumId w:val="95"/>
  </w:num>
  <w:num w:numId="26" w16cid:durableId="963121821">
    <w:abstractNumId w:val="38"/>
  </w:num>
  <w:num w:numId="27" w16cid:durableId="2018191417">
    <w:abstractNumId w:val="75"/>
  </w:num>
  <w:num w:numId="28" w16cid:durableId="1972781353">
    <w:abstractNumId w:val="67"/>
  </w:num>
  <w:num w:numId="29" w16cid:durableId="315183336">
    <w:abstractNumId w:val="51"/>
  </w:num>
  <w:num w:numId="30" w16cid:durableId="1470174509">
    <w:abstractNumId w:val="27"/>
  </w:num>
  <w:num w:numId="31" w16cid:durableId="1823811560">
    <w:abstractNumId w:val="33"/>
  </w:num>
  <w:num w:numId="32" w16cid:durableId="754975997">
    <w:abstractNumId w:val="26"/>
  </w:num>
  <w:num w:numId="33" w16cid:durableId="1888685806">
    <w:abstractNumId w:val="15"/>
  </w:num>
  <w:num w:numId="34" w16cid:durableId="492572766">
    <w:abstractNumId w:val="106"/>
  </w:num>
  <w:num w:numId="35" w16cid:durableId="1170485984">
    <w:abstractNumId w:val="113"/>
  </w:num>
  <w:num w:numId="36" w16cid:durableId="788202559">
    <w:abstractNumId w:val="96"/>
  </w:num>
  <w:num w:numId="37" w16cid:durableId="1838766913">
    <w:abstractNumId w:val="13"/>
  </w:num>
  <w:num w:numId="38" w16cid:durableId="327641148">
    <w:abstractNumId w:val="102"/>
  </w:num>
  <w:num w:numId="39" w16cid:durableId="709187014">
    <w:abstractNumId w:val="12"/>
  </w:num>
  <w:num w:numId="40" w16cid:durableId="1813018608">
    <w:abstractNumId w:val="71"/>
  </w:num>
  <w:num w:numId="41" w16cid:durableId="233126053">
    <w:abstractNumId w:val="99"/>
  </w:num>
  <w:num w:numId="42" w16cid:durableId="1273828519">
    <w:abstractNumId w:val="54"/>
  </w:num>
  <w:num w:numId="43" w16cid:durableId="1072047503">
    <w:abstractNumId w:val="105"/>
  </w:num>
  <w:num w:numId="44" w16cid:durableId="841745293">
    <w:abstractNumId w:val="25"/>
  </w:num>
  <w:num w:numId="45" w16cid:durableId="2108302942">
    <w:abstractNumId w:val="104"/>
  </w:num>
  <w:num w:numId="46" w16cid:durableId="868756501">
    <w:abstractNumId w:val="23"/>
  </w:num>
  <w:num w:numId="47" w16cid:durableId="766461051">
    <w:abstractNumId w:val="37"/>
  </w:num>
  <w:num w:numId="48" w16cid:durableId="1190146304">
    <w:abstractNumId w:val="103"/>
  </w:num>
  <w:num w:numId="49" w16cid:durableId="1986660427">
    <w:abstractNumId w:val="24"/>
  </w:num>
  <w:num w:numId="50" w16cid:durableId="1870096047">
    <w:abstractNumId w:val="21"/>
  </w:num>
  <w:num w:numId="51" w16cid:durableId="1610622349">
    <w:abstractNumId w:val="31"/>
  </w:num>
  <w:num w:numId="52" w16cid:durableId="1880436695">
    <w:abstractNumId w:val="53"/>
  </w:num>
  <w:num w:numId="53" w16cid:durableId="519710122">
    <w:abstractNumId w:val="10"/>
  </w:num>
  <w:num w:numId="54" w16cid:durableId="297029831">
    <w:abstractNumId w:val="29"/>
  </w:num>
  <w:num w:numId="55" w16cid:durableId="586227774">
    <w:abstractNumId w:val="47"/>
  </w:num>
  <w:num w:numId="56" w16cid:durableId="1784687480">
    <w:abstractNumId w:val="32"/>
  </w:num>
  <w:num w:numId="57" w16cid:durableId="888616218">
    <w:abstractNumId w:val="80"/>
  </w:num>
  <w:num w:numId="58" w16cid:durableId="746154293">
    <w:abstractNumId w:val="78"/>
  </w:num>
  <w:num w:numId="59" w16cid:durableId="455877198">
    <w:abstractNumId w:val="79"/>
  </w:num>
  <w:num w:numId="60" w16cid:durableId="1067534545">
    <w:abstractNumId w:val="28"/>
    <w:lvlOverride w:ilvl="0">
      <w:lvl w:ilvl="0">
        <w:numFmt w:val="decimal"/>
        <w:lvlText w:val="%1."/>
        <w:lvlJc w:val="left"/>
      </w:lvl>
    </w:lvlOverride>
  </w:num>
  <w:num w:numId="61" w16cid:durableId="1515656547">
    <w:abstractNumId w:val="42"/>
  </w:num>
  <w:num w:numId="62" w16cid:durableId="966007201">
    <w:abstractNumId w:val="55"/>
  </w:num>
  <w:num w:numId="63" w16cid:durableId="1368723528">
    <w:abstractNumId w:val="110"/>
    <w:lvlOverride w:ilvl="0">
      <w:lvl w:ilvl="0">
        <w:numFmt w:val="decimal"/>
        <w:lvlText w:val="%1."/>
        <w:lvlJc w:val="left"/>
      </w:lvl>
    </w:lvlOverride>
  </w:num>
  <w:num w:numId="64" w16cid:durableId="1958170739">
    <w:abstractNumId w:val="4"/>
  </w:num>
  <w:num w:numId="65" w16cid:durableId="1412118969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6" w16cid:durableId="185383318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7" w16cid:durableId="1179660328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8" w16cid:durableId="817573222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9" w16cid:durableId="105002819">
    <w:abstractNumId w:val="50"/>
  </w:num>
  <w:num w:numId="70" w16cid:durableId="1392657037">
    <w:abstractNumId w:val="5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1" w16cid:durableId="397286641">
    <w:abstractNumId w:val="5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2" w16cid:durableId="14040870">
    <w:abstractNumId w:val="5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3" w16cid:durableId="2059891757">
    <w:abstractNumId w:val="44"/>
  </w:num>
  <w:num w:numId="74" w16cid:durableId="1929920054">
    <w:abstractNumId w:val="58"/>
  </w:num>
  <w:num w:numId="75" w16cid:durableId="1572616204">
    <w:abstractNumId w:val="89"/>
  </w:num>
  <w:num w:numId="76" w16cid:durableId="1598906591">
    <w:abstractNumId w:val="8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7" w16cid:durableId="502665124">
    <w:abstractNumId w:val="8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8" w16cid:durableId="409499061">
    <w:abstractNumId w:val="8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9" w16cid:durableId="2104179259">
    <w:abstractNumId w:val="69"/>
  </w:num>
  <w:num w:numId="80" w16cid:durableId="1450508367">
    <w:abstractNumId w:val="35"/>
  </w:num>
  <w:num w:numId="81" w16cid:durableId="1730492712">
    <w:abstractNumId w:val="8"/>
  </w:num>
  <w:num w:numId="82" w16cid:durableId="1683629308">
    <w:abstractNumId w:val="111"/>
  </w:num>
  <w:num w:numId="83" w16cid:durableId="1021006621">
    <w:abstractNumId w:val="20"/>
  </w:num>
  <w:num w:numId="84" w16cid:durableId="222370885">
    <w:abstractNumId w:val="76"/>
  </w:num>
  <w:num w:numId="85" w16cid:durableId="1713000068">
    <w:abstractNumId w:val="62"/>
  </w:num>
  <w:num w:numId="86" w16cid:durableId="398752142">
    <w:abstractNumId w:val="90"/>
  </w:num>
  <w:num w:numId="87" w16cid:durableId="1668629813">
    <w:abstractNumId w:val="17"/>
  </w:num>
  <w:num w:numId="88" w16cid:durableId="221914835">
    <w:abstractNumId w:val="115"/>
  </w:num>
  <w:num w:numId="89" w16cid:durableId="473841562">
    <w:abstractNumId w:val="49"/>
  </w:num>
  <w:num w:numId="90" w16cid:durableId="828984416">
    <w:abstractNumId w:val="63"/>
  </w:num>
  <w:num w:numId="91" w16cid:durableId="418525717">
    <w:abstractNumId w:val="18"/>
  </w:num>
  <w:num w:numId="92" w16cid:durableId="554052391">
    <w:abstractNumId w:val="16"/>
  </w:num>
  <w:num w:numId="93" w16cid:durableId="684863492">
    <w:abstractNumId w:val="40"/>
  </w:num>
  <w:num w:numId="94" w16cid:durableId="820733160">
    <w:abstractNumId w:val="72"/>
  </w:num>
  <w:num w:numId="95" w16cid:durableId="1092823065">
    <w:abstractNumId w:val="101"/>
  </w:num>
  <w:num w:numId="96" w16cid:durableId="1996030112">
    <w:abstractNumId w:val="109"/>
  </w:num>
  <w:num w:numId="97" w16cid:durableId="1263344748">
    <w:abstractNumId w:val="46"/>
  </w:num>
  <w:num w:numId="98" w16cid:durableId="1269463199">
    <w:abstractNumId w:val="66"/>
    <w:lvlOverride w:ilvl="0">
      <w:lvl w:ilvl="0">
        <w:numFmt w:val="decimal"/>
        <w:lvlText w:val="%1."/>
        <w:lvlJc w:val="left"/>
      </w:lvl>
    </w:lvlOverride>
  </w:num>
  <w:num w:numId="99" w16cid:durableId="466901227">
    <w:abstractNumId w:val="85"/>
  </w:num>
  <w:num w:numId="100" w16cid:durableId="528952481">
    <w:abstractNumId w:val="9"/>
  </w:num>
  <w:num w:numId="101" w16cid:durableId="583994812">
    <w:abstractNumId w:val="64"/>
    <w:lvlOverride w:ilvl="0">
      <w:lvl w:ilvl="0">
        <w:numFmt w:val="decimal"/>
        <w:lvlText w:val="%1."/>
        <w:lvlJc w:val="left"/>
      </w:lvl>
    </w:lvlOverride>
  </w:num>
  <w:num w:numId="102" w16cid:durableId="842622741">
    <w:abstractNumId w:val="87"/>
  </w:num>
  <w:num w:numId="103" w16cid:durableId="122165100">
    <w:abstractNumId w:val="8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4" w16cid:durableId="471220453">
    <w:abstractNumId w:val="8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5" w16cid:durableId="661082091">
    <w:abstractNumId w:val="8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6" w16cid:durableId="1516770276">
    <w:abstractNumId w:val="8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7" w16cid:durableId="459112092">
    <w:abstractNumId w:val="48"/>
  </w:num>
  <w:num w:numId="108" w16cid:durableId="1879394878">
    <w:abstractNumId w:val="4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9" w16cid:durableId="92896618">
    <w:abstractNumId w:val="4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0" w16cid:durableId="1907839672">
    <w:abstractNumId w:val="4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1" w16cid:durableId="483620212">
    <w:abstractNumId w:val="11"/>
  </w:num>
  <w:num w:numId="112" w16cid:durableId="571543478">
    <w:abstractNumId w:val="52"/>
  </w:num>
  <w:num w:numId="113" w16cid:durableId="67382067">
    <w:abstractNumId w:val="97"/>
  </w:num>
  <w:num w:numId="114" w16cid:durableId="1323435442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5" w16cid:durableId="1319774292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6" w16cid:durableId="1381513122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7" w16cid:durableId="1422871353">
    <w:abstractNumId w:val="83"/>
  </w:num>
  <w:num w:numId="118" w16cid:durableId="2099019487">
    <w:abstractNumId w:val="114"/>
  </w:num>
  <w:num w:numId="119" w16cid:durableId="2049525387">
    <w:abstractNumId w:val="7"/>
  </w:num>
  <w:num w:numId="120" w16cid:durableId="1722750122">
    <w:abstractNumId w:val="108"/>
  </w:num>
  <w:num w:numId="121" w16cid:durableId="1926065959">
    <w:abstractNumId w:val="2"/>
  </w:num>
  <w:num w:numId="122" w16cid:durableId="1420255961">
    <w:abstractNumId w:val="3"/>
  </w:num>
  <w:num w:numId="123" w16cid:durableId="747993784">
    <w:abstractNumId w:val="65"/>
  </w:num>
  <w:num w:numId="124" w16cid:durableId="493187120">
    <w:abstractNumId w:val="57"/>
  </w:num>
  <w:num w:numId="125" w16cid:durableId="953050615">
    <w:abstractNumId w:val="34"/>
  </w:num>
  <w:num w:numId="126" w16cid:durableId="700860247">
    <w:abstractNumId w:val="107"/>
  </w:num>
  <w:num w:numId="127" w16cid:durableId="591402883">
    <w:abstractNumId w:val="36"/>
  </w:num>
  <w:num w:numId="128" w16cid:durableId="15741429">
    <w:abstractNumId w:val="59"/>
  </w:num>
  <w:num w:numId="129" w16cid:durableId="1156190865">
    <w:abstractNumId w:val="84"/>
  </w:num>
  <w:num w:numId="130" w16cid:durableId="1999072476">
    <w:abstractNumId w:val="60"/>
  </w:num>
  <w:num w:numId="131" w16cid:durableId="1217276787">
    <w:abstractNumId w:val="6"/>
  </w:num>
  <w:num w:numId="132" w16cid:durableId="1847010908">
    <w:abstractNumId w:val="39"/>
  </w:num>
  <w:num w:numId="133" w16cid:durableId="1029063732">
    <w:abstractNumId w:val="86"/>
  </w:num>
  <w:num w:numId="134" w16cid:durableId="2031909921">
    <w:abstractNumId w:val="45"/>
  </w:num>
  <w:num w:numId="135" w16cid:durableId="1662077003">
    <w:abstractNumId w:val="61"/>
  </w:num>
  <w:num w:numId="136" w16cid:durableId="930089020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42F"/>
    <w:rsid w:val="0005092C"/>
    <w:rsid w:val="00074BD6"/>
    <w:rsid w:val="000A0513"/>
    <w:rsid w:val="00100323"/>
    <w:rsid w:val="0013016F"/>
    <w:rsid w:val="00133E6B"/>
    <w:rsid w:val="002377AA"/>
    <w:rsid w:val="002461F0"/>
    <w:rsid w:val="002D04ED"/>
    <w:rsid w:val="002F1CA2"/>
    <w:rsid w:val="004767D6"/>
    <w:rsid w:val="004A42D5"/>
    <w:rsid w:val="0051404A"/>
    <w:rsid w:val="005226D2"/>
    <w:rsid w:val="005950A7"/>
    <w:rsid w:val="006402BB"/>
    <w:rsid w:val="006549C5"/>
    <w:rsid w:val="006F0013"/>
    <w:rsid w:val="006F042F"/>
    <w:rsid w:val="00827AB7"/>
    <w:rsid w:val="008975F3"/>
    <w:rsid w:val="008A104A"/>
    <w:rsid w:val="0099568B"/>
    <w:rsid w:val="009C483F"/>
    <w:rsid w:val="009F6B34"/>
    <w:rsid w:val="00A57650"/>
    <w:rsid w:val="00A77F1F"/>
    <w:rsid w:val="00B54F4B"/>
    <w:rsid w:val="00BD3B4D"/>
    <w:rsid w:val="00BF5A62"/>
    <w:rsid w:val="00D54641"/>
    <w:rsid w:val="00D877C1"/>
    <w:rsid w:val="00DD7FED"/>
    <w:rsid w:val="00E12EF1"/>
    <w:rsid w:val="00E6375C"/>
    <w:rsid w:val="00EA7BF7"/>
    <w:rsid w:val="00F05A60"/>
    <w:rsid w:val="00F631D9"/>
    <w:rsid w:val="00F960A7"/>
    <w:rsid w:val="00F9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62D7BFF"/>
  <w15:chartTrackingRefBased/>
  <w15:docId w15:val="{1554ACE1-EC18-5F43-835B-35557FEE0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731C3F" w:themeColor="hyperlink"/>
      <w:u w:val="single"/>
    </w:rPr>
  </w:style>
  <w:style w:type="paragraph" w:styleId="ListParagraph">
    <w:name w:val="List Paragraph"/>
    <w:basedOn w:val="Normal"/>
    <w:uiPriority w:val="34"/>
    <w:unhideWhenUsed/>
    <w:qFormat/>
    <w:rsid w:val="006F042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00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VN" w:eastAsia="en-US"/>
    </w:rPr>
  </w:style>
  <w:style w:type="character" w:customStyle="1" w:styleId="apple-converted-space">
    <w:name w:val="apple-converted-space"/>
    <w:basedOn w:val="DefaultParagraphFont"/>
    <w:rsid w:val="00100323"/>
  </w:style>
  <w:style w:type="character" w:styleId="HTMLCode">
    <w:name w:val="HTML Code"/>
    <w:basedOn w:val="DefaultParagraphFont"/>
    <w:uiPriority w:val="99"/>
    <w:semiHidden/>
    <w:unhideWhenUsed/>
    <w:rsid w:val="00100323"/>
    <w:rPr>
      <w:rFonts w:ascii="Courier New" w:eastAsia="Times New Roman" w:hAnsi="Courier New" w:cs="Courier New"/>
      <w:sz w:val="20"/>
      <w:szCs w:val="20"/>
    </w:rPr>
  </w:style>
  <w:style w:type="character" w:customStyle="1" w:styleId="export-sheets-button">
    <w:name w:val="export-sheets-button"/>
    <w:basedOn w:val="DefaultParagraphFont"/>
    <w:rsid w:val="005226D2"/>
  </w:style>
  <w:style w:type="character" w:customStyle="1" w:styleId="ng-tns-c1258711647-617">
    <w:name w:val="ng-tns-c1258711647-617"/>
    <w:basedOn w:val="DefaultParagraphFont"/>
    <w:rsid w:val="00F960A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60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val="en-VN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60A7"/>
    <w:rPr>
      <w:rFonts w:ascii="Courier New" w:eastAsia="Times New Roman" w:hAnsi="Courier New" w:cs="Courier New"/>
      <w:color w:val="auto"/>
      <w:sz w:val="20"/>
      <w:szCs w:val="20"/>
      <w:lang w:val="en-VN" w:eastAsia="en-US"/>
    </w:rPr>
  </w:style>
  <w:style w:type="character" w:customStyle="1" w:styleId="hljs-string">
    <w:name w:val="hljs-string"/>
    <w:basedOn w:val="DefaultParagraphFont"/>
    <w:rsid w:val="00F960A7"/>
  </w:style>
  <w:style w:type="character" w:customStyle="1" w:styleId="hljs-comment">
    <w:name w:val="hljs-comment"/>
    <w:basedOn w:val="DefaultParagraphFont"/>
    <w:rsid w:val="00F960A7"/>
  </w:style>
  <w:style w:type="paragraph" w:customStyle="1" w:styleId="msonormal0">
    <w:name w:val="msonormal"/>
    <w:basedOn w:val="Normal"/>
    <w:rsid w:val="00F63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VN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thundercock2/Library/Containers/com.microsoft.Word/Data/Library/Application%20Support/Microsoft/Office/16.0/DTS/en-US%7bDD3828DC-4234-474C-B6C1-4B00F9F8A9F3%7d/%7bAD9678E8-4F7F-C949-916A-5DD87324B663%7dtf10002086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{AD9678E8-4F7F-C949-916A-5DD87324B663}tf10002086.dotx</Template>
  <TotalTime>57</TotalTime>
  <Pages>3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Don</dc:creator>
  <cp:keywords/>
  <dc:description/>
  <cp:lastModifiedBy>Hai Don</cp:lastModifiedBy>
  <cp:revision>10</cp:revision>
  <dcterms:created xsi:type="dcterms:W3CDTF">2026-03-31T19:14:00Z</dcterms:created>
  <dcterms:modified xsi:type="dcterms:W3CDTF">2026-04-25T16:41:00Z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TF10002051</vt:lpwstr>
  </property>
</Properties>
</file>